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Light" w:hAnsi="Aptos Light" w:cstheme="minorHAnsi"/>
        </w:rPr>
        <w:id w:val="118043901"/>
        <w:docPartObj>
          <w:docPartGallery w:val="Cover Pages"/>
          <w:docPartUnique/>
        </w:docPartObj>
      </w:sdtPr>
      <w:sdtEndPr>
        <w:rPr>
          <w:caps/>
        </w:rPr>
      </w:sdtEndPr>
      <w:sdtContent>
        <w:p w14:paraId="4A7454A8" w14:textId="1D90BB29" w:rsidR="003045BD" w:rsidRPr="009D1468" w:rsidRDefault="001E6C10" w:rsidP="00886DAF">
          <w:pPr>
            <w:spacing w:line="360" w:lineRule="auto"/>
            <w:contextualSpacing/>
            <w:jc w:val="center"/>
            <w:rPr>
              <w:rFonts w:ascii="Aptos Light" w:hAnsi="Aptos Light" w:cstheme="minorHAnsi"/>
            </w:rPr>
          </w:pPr>
          <w:r w:rsidRPr="009D1468">
            <w:rPr>
              <w:rFonts w:ascii="Aptos Light" w:hAnsi="Aptos Light" w:cstheme="minorHAnsi"/>
            </w:rPr>
            <w:t>Final</w:t>
          </w:r>
          <w:r w:rsidR="003045BD" w:rsidRPr="009D1468">
            <w:rPr>
              <w:rFonts w:ascii="Aptos Light" w:hAnsi="Aptos Light" w:cstheme="minorHAnsi"/>
            </w:rPr>
            <w:t xml:space="preserve"> Assessment</w:t>
          </w:r>
          <w:r w:rsidR="009C4F41" w:rsidRPr="009D1468">
            <w:rPr>
              <w:rFonts w:ascii="Aptos Light" w:hAnsi="Aptos Light" w:cstheme="minorHAnsi"/>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1468"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Semester</w:t>
                </w:r>
              </w:p>
            </w:tc>
            <w:tc>
              <w:tcPr>
                <w:tcW w:w="3359" w:type="dxa"/>
                <w:tcBorders>
                  <w:bottom w:val="single" w:sz="4" w:space="0" w:color="auto"/>
                </w:tcBorders>
                <w:vAlign w:val="center"/>
              </w:tcPr>
              <w:p w14:paraId="237279B3" w14:textId="2EE7945A"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202</w:t>
                </w:r>
                <w:r w:rsidR="00557ECB" w:rsidRPr="009D1468">
                  <w:rPr>
                    <w:rFonts w:ascii="Aptos Light" w:eastAsia="Microsoft GothicNeo" w:hAnsi="Aptos Light" w:cstheme="minorHAnsi"/>
                    <w:sz w:val="20"/>
                    <w:szCs w:val="20"/>
                  </w:rPr>
                  <w:t>52</w:t>
                </w:r>
                <w:r w:rsidR="00D852D6" w:rsidRPr="009D1468">
                  <w:rPr>
                    <w:rFonts w:ascii="Aptos Light" w:eastAsia="Microsoft GothicNeo" w:hAnsi="Aptos Light" w:cstheme="minorHAnsi"/>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CIS</w:t>
                </w:r>
              </w:p>
            </w:tc>
          </w:tr>
          <w:tr w:rsidR="003045BD" w:rsidRPr="009D1468"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xml:space="preserve">Assessment title in Syllabus </w:t>
                </w:r>
              </w:p>
            </w:tc>
            <w:tc>
              <w:tcPr>
                <w:tcW w:w="3359" w:type="dxa"/>
                <w:tcBorders>
                  <w:bottom w:val="single" w:sz="4" w:space="0" w:color="auto"/>
                </w:tcBorders>
                <w:vAlign w:val="center"/>
              </w:tcPr>
              <w:p w14:paraId="75189D00" w14:textId="2648FB9B" w:rsidR="003045BD" w:rsidRPr="009D1468" w:rsidRDefault="002B1C6F"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Final_Project_Portfolio</w:t>
                </w:r>
              </w:p>
            </w:tc>
            <w:tc>
              <w:tcPr>
                <w:tcW w:w="1473" w:type="dxa"/>
                <w:tcBorders>
                  <w:bottom w:val="single" w:sz="4" w:space="0" w:color="auto"/>
                </w:tcBorders>
                <w:shd w:val="clear" w:color="auto" w:fill="D9D9D9" w:themeFill="background1" w:themeFillShade="D9"/>
                <w:vAlign w:val="center"/>
              </w:tcPr>
              <w:p w14:paraId="4C4BFBCA" w14:textId="77777777"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hAnsi="Aptos Light" w:cstheme="minorHAnsi"/>
                    <w:sz w:val="20"/>
                    <w:szCs w:val="20"/>
                  </w:rPr>
                  <w:t>Bachelor of Information Technology/ Bachelor of Information Systems</w:t>
                </w:r>
              </w:p>
              <w:p w14:paraId="26E32046" w14:textId="77777777" w:rsidR="003045BD" w:rsidRPr="009D1468" w:rsidRDefault="003045BD" w:rsidP="00886DAF">
                <w:pPr>
                  <w:spacing w:line="360" w:lineRule="auto"/>
                  <w:rPr>
                    <w:rFonts w:ascii="Aptos Light" w:eastAsia="Microsoft GothicNeo" w:hAnsi="Aptos Light" w:cstheme="minorHAnsi"/>
                    <w:sz w:val="20"/>
                    <w:szCs w:val="20"/>
                  </w:rPr>
                </w:pPr>
              </w:p>
            </w:tc>
          </w:tr>
          <w:tr w:rsidR="003045BD" w:rsidRPr="009D1468"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p>
            </w:tc>
            <w:tc>
              <w:tcPr>
                <w:tcW w:w="3359" w:type="dxa"/>
                <w:tcBorders>
                  <w:left w:val="nil"/>
                  <w:bottom w:val="single" w:sz="4" w:space="0" w:color="auto"/>
                  <w:right w:val="nil"/>
                </w:tcBorders>
                <w:vAlign w:val="center"/>
              </w:tcPr>
              <w:p w14:paraId="2C59E1E5" w14:textId="77777777"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p>
            </w:tc>
            <w:tc>
              <w:tcPr>
                <w:tcW w:w="1473" w:type="dxa"/>
                <w:tcBorders>
                  <w:left w:val="nil"/>
                  <w:bottom w:val="single" w:sz="4" w:space="0" w:color="auto"/>
                  <w:right w:val="nil"/>
                </w:tcBorders>
                <w:vAlign w:val="center"/>
              </w:tcPr>
              <w:p w14:paraId="0F3BD2AE" w14:textId="77777777"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p>
            </w:tc>
            <w:tc>
              <w:tcPr>
                <w:tcW w:w="2517" w:type="dxa"/>
                <w:tcBorders>
                  <w:left w:val="nil"/>
                  <w:bottom w:val="single" w:sz="4" w:space="0" w:color="auto"/>
                  <w:right w:val="nil"/>
                </w:tcBorders>
                <w:vAlign w:val="center"/>
              </w:tcPr>
              <w:p w14:paraId="050E1FD3" w14:textId="77777777" w:rsidR="003045BD" w:rsidRPr="009D1468" w:rsidRDefault="003045BD" w:rsidP="00886DAF">
                <w:pPr>
                  <w:tabs>
                    <w:tab w:val="center" w:pos="4320"/>
                    <w:tab w:val="right" w:pos="8640"/>
                  </w:tabs>
                  <w:spacing w:line="360" w:lineRule="auto"/>
                  <w:rPr>
                    <w:rFonts w:ascii="Aptos Light" w:eastAsia="Microsoft GothicNeo" w:hAnsi="Aptos Light" w:cstheme="minorHAnsi"/>
                    <w:sz w:val="20"/>
                    <w:szCs w:val="20"/>
                  </w:rPr>
                </w:pPr>
              </w:p>
            </w:tc>
          </w:tr>
          <w:tr w:rsidR="003045BD" w:rsidRPr="009D1468"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Course Code</w:t>
                </w:r>
              </w:p>
            </w:tc>
            <w:tc>
              <w:tcPr>
                <w:tcW w:w="7349" w:type="dxa"/>
                <w:gridSpan w:val="3"/>
                <w:tcBorders>
                  <w:right w:val="single" w:sz="4" w:space="0" w:color="auto"/>
                </w:tcBorders>
                <w:vAlign w:val="center"/>
              </w:tcPr>
              <w:p w14:paraId="07C45800" w14:textId="74638D39" w:rsidR="003045BD" w:rsidRPr="009D1468" w:rsidRDefault="00D852D6" w:rsidP="00886DAF">
                <w:pPr>
                  <w:tabs>
                    <w:tab w:val="center" w:pos="4320"/>
                    <w:tab w:val="right" w:pos="8640"/>
                  </w:tabs>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CDS 2413</w:t>
                </w:r>
              </w:p>
            </w:tc>
          </w:tr>
          <w:tr w:rsidR="003045BD" w:rsidRPr="009D1468"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Course Title</w:t>
                </w:r>
              </w:p>
            </w:tc>
            <w:tc>
              <w:tcPr>
                <w:tcW w:w="7349" w:type="dxa"/>
                <w:gridSpan w:val="3"/>
                <w:tcBorders>
                  <w:right w:val="single" w:sz="4" w:space="0" w:color="auto"/>
                </w:tcBorders>
                <w:vAlign w:val="center"/>
              </w:tcPr>
              <w:p w14:paraId="219148A3" w14:textId="651BBD64" w:rsidR="003045BD" w:rsidRPr="009D1468" w:rsidRDefault="00D852D6" w:rsidP="00886DAF">
                <w:pPr>
                  <w:tabs>
                    <w:tab w:val="center" w:pos="4320"/>
                    <w:tab w:val="right" w:pos="8640"/>
                  </w:tabs>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INTRODUCTION TO DATA SCIENCE</w:t>
                </w:r>
              </w:p>
            </w:tc>
          </w:tr>
          <w:tr w:rsidR="003045BD" w:rsidRPr="009D1468"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Course Instructor</w:t>
                </w:r>
              </w:p>
            </w:tc>
            <w:tc>
              <w:tcPr>
                <w:tcW w:w="3359" w:type="dxa"/>
                <w:vAlign w:val="center"/>
              </w:tcPr>
              <w:p w14:paraId="36E452A6"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p>
            </w:tc>
            <w:tc>
              <w:tcPr>
                <w:tcW w:w="1473" w:type="dxa"/>
                <w:shd w:val="clear" w:color="auto" w:fill="D9D9D9" w:themeFill="background1" w:themeFillShade="D9"/>
                <w:vAlign w:val="center"/>
              </w:tcPr>
              <w:p w14:paraId="70436E43" w14:textId="77777777" w:rsidR="003045BD" w:rsidRPr="009D1468" w:rsidRDefault="003045BD" w:rsidP="00886DAF">
                <w:pPr>
                  <w:spacing w:line="360" w:lineRule="auto"/>
                  <w:rPr>
                    <w:rFonts w:ascii="Aptos Light" w:eastAsia="Microsoft GothicNeo" w:hAnsi="Aptos Light" w:cstheme="minorHAnsi"/>
                    <w:color w:val="FF0000"/>
                    <w:sz w:val="20"/>
                    <w:szCs w:val="20"/>
                  </w:rPr>
                </w:pPr>
                <w:r w:rsidRPr="009D1468">
                  <w:rPr>
                    <w:rFonts w:ascii="Aptos Light" w:eastAsia="Microsoft GothicNeo" w:hAnsi="Aptos Light" w:cstheme="minorHAnsi"/>
                    <w:sz w:val="20"/>
                    <w:szCs w:val="20"/>
                  </w:rPr>
                  <w:t>CRN</w:t>
                </w:r>
              </w:p>
            </w:tc>
            <w:tc>
              <w:tcPr>
                <w:tcW w:w="2517" w:type="dxa"/>
                <w:tcBorders>
                  <w:right w:val="single" w:sz="4" w:space="0" w:color="auto"/>
                </w:tcBorders>
                <w:vAlign w:val="center"/>
              </w:tcPr>
              <w:p w14:paraId="65E9F6E0" w14:textId="77777777" w:rsidR="003045BD" w:rsidRPr="009D1468" w:rsidRDefault="003045BD" w:rsidP="00886DAF">
                <w:pPr>
                  <w:spacing w:line="360" w:lineRule="auto"/>
                  <w:rPr>
                    <w:rFonts w:ascii="Aptos Light" w:eastAsia="Microsoft GothicNeo" w:hAnsi="Aptos Light" w:cstheme="minorHAnsi"/>
                    <w:sz w:val="20"/>
                    <w:szCs w:val="20"/>
                  </w:rPr>
                </w:pPr>
              </w:p>
            </w:tc>
          </w:tr>
          <w:tr w:rsidR="003045BD" w:rsidRPr="009D1468"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xml:space="preserve">Assessment </w:t>
                </w:r>
              </w:p>
            </w:tc>
            <w:tc>
              <w:tcPr>
                <w:tcW w:w="3359" w:type="dxa"/>
                <w:vAlign w:val="center"/>
              </w:tcPr>
              <w:p w14:paraId="4DD53FF0" w14:textId="5A4CBBFC" w:rsidR="003045BD" w:rsidRPr="009D1468" w:rsidRDefault="003045BD" w:rsidP="00886DAF">
                <w:pPr>
                  <w:spacing w:line="360" w:lineRule="auto"/>
                  <w:rPr>
                    <w:rFonts w:ascii="Aptos Light" w:hAnsi="Aptos Light" w:cstheme="minorHAnsi"/>
                    <w:sz w:val="20"/>
                    <w:szCs w:val="20"/>
                  </w:rPr>
                </w:pPr>
                <w:r w:rsidRPr="009D1468">
                  <w:rPr>
                    <w:rFonts w:ascii="Aptos Light" w:hAnsi="Aptos Light" w:cstheme="minorHAnsi"/>
                    <w:sz w:val="20"/>
                    <w:szCs w:val="20"/>
                  </w:rPr>
                  <w:t xml:space="preserve">Project Deliverable </w:t>
                </w:r>
                <w:r w:rsidR="00557ECB" w:rsidRPr="009D1468">
                  <w:rPr>
                    <w:rFonts w:ascii="Aptos Light" w:hAnsi="Aptos Light" w:cstheme="minorHAnsi"/>
                    <w:sz w:val="20"/>
                    <w:szCs w:val="20"/>
                  </w:rPr>
                  <w:t>1</w:t>
                </w:r>
                <w:r w:rsidRPr="009D1468">
                  <w:rPr>
                    <w:rFonts w:ascii="Aptos Light" w:hAnsi="Aptos Light" w:cstheme="minorHAnsi"/>
                    <w:sz w:val="20"/>
                    <w:szCs w:val="20"/>
                  </w:rPr>
                  <w:t xml:space="preserve"> – </w:t>
                </w:r>
                <w:r w:rsidR="00557ECB" w:rsidRPr="009D1468">
                  <w:rPr>
                    <w:rFonts w:ascii="Aptos Light" w:hAnsi="Aptos Light" w:cstheme="minorHAnsi"/>
                    <w:sz w:val="20"/>
                    <w:szCs w:val="20"/>
                  </w:rPr>
                  <w:t>Data  Analysis</w:t>
                </w:r>
                <w:r w:rsidRPr="009D1468">
                  <w:rPr>
                    <w:rFonts w:ascii="Aptos Light" w:hAnsi="Aptos Light"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xml:space="preserve">Submission Date </w:t>
                </w:r>
              </w:p>
            </w:tc>
            <w:tc>
              <w:tcPr>
                <w:tcW w:w="2517" w:type="dxa"/>
                <w:tcBorders>
                  <w:right w:val="single" w:sz="4" w:space="0" w:color="auto"/>
                </w:tcBorders>
                <w:vAlign w:val="center"/>
              </w:tcPr>
              <w:p w14:paraId="4A98817F" w14:textId="744BCF5C" w:rsidR="003045BD" w:rsidRPr="009D1468" w:rsidRDefault="00AB53AF"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xml:space="preserve">Week </w:t>
                </w:r>
                <w:r w:rsidR="00D67BAF" w:rsidRPr="009D1468">
                  <w:rPr>
                    <w:rFonts w:ascii="Aptos Light" w:eastAsia="Microsoft GothicNeo" w:hAnsi="Aptos Light" w:cstheme="minorHAnsi"/>
                    <w:sz w:val="20"/>
                    <w:szCs w:val="20"/>
                  </w:rPr>
                  <w:t>6</w:t>
                </w:r>
              </w:p>
            </w:tc>
          </w:tr>
          <w:tr w:rsidR="003045BD" w:rsidRPr="009D1468"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p>
            </w:tc>
            <w:tc>
              <w:tcPr>
                <w:tcW w:w="7349" w:type="dxa"/>
                <w:gridSpan w:val="3"/>
                <w:tcBorders>
                  <w:left w:val="nil"/>
                  <w:bottom w:val="single" w:sz="4" w:space="0" w:color="auto"/>
                  <w:right w:val="nil"/>
                </w:tcBorders>
                <w:vAlign w:val="center"/>
              </w:tcPr>
              <w:p w14:paraId="4B4CF1C5"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p>
            </w:tc>
          </w:tr>
          <w:tr w:rsidR="003045BD" w:rsidRPr="009D1468"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Student Declaration:</w:t>
                </w:r>
              </w:p>
              <w:p w14:paraId="3DB50087" w14:textId="77777777" w:rsidR="003045BD" w:rsidRPr="009D1468" w:rsidRDefault="003045BD" w:rsidP="00886DAF">
                <w:pPr>
                  <w:spacing w:line="360" w:lineRule="auto"/>
                  <w:rPr>
                    <w:rFonts w:ascii="Aptos Light" w:eastAsia="Microsoft GothicNeo" w:hAnsi="Aptos Light" w:cstheme="minorHAnsi"/>
                    <w:color w:val="BB28BB" w:themeColor="accent5"/>
                    <w:sz w:val="20"/>
                    <w:szCs w:val="20"/>
                  </w:rPr>
                </w:pPr>
                <w:r w:rsidRPr="009D1468">
                  <w:rPr>
                    <w:rFonts w:ascii="Aptos Light" w:eastAsia="Microsoft GothicNeo" w:hAnsi="Aptos Light" w:cstheme="minorHAnsi"/>
                    <w:color w:val="BB28BB" w:themeColor="accent5"/>
                    <w:sz w:val="20"/>
                    <w:szCs w:val="20"/>
                  </w:rPr>
                  <w:t>Academic Integrity Statement</w:t>
                </w:r>
              </w:p>
              <w:p w14:paraId="63E1FFC0"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In accordance with the HCT Academic Integrity Policy</w:t>
                </w:r>
              </w:p>
              <w:p w14:paraId="701D583E" w14:textId="77777777" w:rsidR="003045BD" w:rsidRPr="009D1468" w:rsidRDefault="003045BD" w:rsidP="00886DAF">
                <w:pPr>
                  <w:tabs>
                    <w:tab w:val="left" w:pos="180"/>
                  </w:tabs>
                  <w:spacing w:line="360" w:lineRule="auto"/>
                  <w:ind w:left="180" w:hanging="180"/>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xml:space="preserve">• Students are required to refrain from all forms of academic integrity breaches as defined and explained by HCT. </w:t>
                </w:r>
              </w:p>
              <w:p w14:paraId="30CF2727" w14:textId="77777777" w:rsidR="003045BD" w:rsidRPr="009D1468" w:rsidRDefault="003045BD" w:rsidP="00886DAF">
                <w:pPr>
                  <w:tabs>
                    <w:tab w:val="left" w:pos="180"/>
                  </w:tabs>
                  <w:spacing w:line="360" w:lineRule="auto"/>
                  <w:ind w:left="187" w:hanging="187"/>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A student found guilty of having committed acts of academic integrity breach(es) will be subject to the relevant sanctions as outlined by HCT.</w:t>
                </w:r>
              </w:p>
              <w:p w14:paraId="161DDAE9" w14:textId="77777777" w:rsidR="003045BD" w:rsidRPr="009D1468" w:rsidRDefault="003045BD" w:rsidP="00886DAF">
                <w:pPr>
                  <w:bidi/>
                  <w:spacing w:line="360" w:lineRule="auto"/>
                  <w:contextualSpacing/>
                  <w:rPr>
                    <w:rFonts w:ascii="Aptos Light" w:eastAsia="Microsoft GothicNeo" w:hAnsi="Aptos Light" w:cstheme="minorHAnsi"/>
                    <w:smallCaps/>
                    <w:color w:val="BB28BB" w:themeColor="accent5"/>
                    <w:sz w:val="20"/>
                    <w:szCs w:val="20"/>
                    <w:rtl/>
                    <w:lang w:bidi="ar-AE"/>
                  </w:rPr>
                </w:pPr>
                <w:r w:rsidRPr="009D1468">
                  <w:rPr>
                    <w:rFonts w:ascii="Aptos Light" w:eastAsia="Microsoft GothicNeo" w:hAnsi="Aptos Light" w:cstheme="minorHAnsi"/>
                    <w:smallCaps/>
                    <w:color w:val="BB28BB" w:themeColor="accent5"/>
                    <w:sz w:val="20"/>
                    <w:szCs w:val="20"/>
                    <w:rtl/>
                  </w:rPr>
                  <w:t>إفادة النزاهة الأكاديمية</w:t>
                </w:r>
              </w:p>
              <w:p w14:paraId="1263EB06" w14:textId="77777777" w:rsidR="003045BD" w:rsidRPr="009D1468" w:rsidRDefault="003045BD" w:rsidP="00886DAF">
                <w:pPr>
                  <w:bidi/>
                  <w:spacing w:line="360" w:lineRule="auto"/>
                  <w:contextualSpacing/>
                  <w:rPr>
                    <w:rFonts w:ascii="Aptos Light" w:eastAsia="Microsoft GothicNeo" w:hAnsi="Aptos Light" w:cstheme="minorHAnsi"/>
                    <w:smallCaps/>
                    <w:sz w:val="20"/>
                    <w:szCs w:val="20"/>
                  </w:rPr>
                </w:pPr>
                <w:r w:rsidRPr="009D1468">
                  <w:rPr>
                    <w:rFonts w:ascii="Aptos Light" w:eastAsia="Microsoft GothicNeo" w:hAnsi="Aptos Light" w:cstheme="minorHAnsi"/>
                    <w:smallCaps/>
                    <w:sz w:val="20"/>
                    <w:szCs w:val="20"/>
                    <w:rtl/>
                  </w:rPr>
                  <w:t>وفقًا لسياسة كليات التقنية العليا</w:t>
                </w:r>
                <w:r w:rsidRPr="009D1468">
                  <w:rPr>
                    <w:rFonts w:ascii="Aptos Light" w:eastAsia="Microsoft GothicNeo" w:hAnsi="Aptos Light" w:cstheme="minorHAnsi"/>
                    <w:smallCaps/>
                    <w:sz w:val="20"/>
                    <w:szCs w:val="20"/>
                  </w:rPr>
                  <w:t xml:space="preserve"> </w:t>
                </w:r>
                <w:r w:rsidRPr="009D1468">
                  <w:rPr>
                    <w:rFonts w:ascii="Aptos Light" w:eastAsia="Microsoft GothicNeo" w:hAnsi="Aptos Light" w:cstheme="minorHAnsi"/>
                    <w:smallCaps/>
                    <w:sz w:val="20"/>
                    <w:szCs w:val="20"/>
                    <w:rtl/>
                  </w:rPr>
                  <w:t>للنزاهة الأكاديمية</w:t>
                </w:r>
              </w:p>
              <w:p w14:paraId="1E3BF882" w14:textId="77777777" w:rsidR="003045BD" w:rsidRPr="009D1468" w:rsidRDefault="003045BD" w:rsidP="00886DAF">
                <w:pPr>
                  <w:bidi/>
                  <w:spacing w:line="360" w:lineRule="auto"/>
                  <w:contextualSpacing/>
                  <w:rPr>
                    <w:rFonts w:ascii="Aptos Light" w:eastAsia="Microsoft GothicNeo" w:hAnsi="Aptos Light" w:cstheme="minorHAnsi"/>
                    <w:smallCaps/>
                    <w:sz w:val="20"/>
                    <w:szCs w:val="20"/>
                  </w:rPr>
                </w:pPr>
                <w:r w:rsidRPr="009D1468">
                  <w:rPr>
                    <w:rFonts w:ascii="Aptos Light" w:eastAsia="Microsoft GothicNeo" w:hAnsi="Aptos Light" w:cstheme="minorHAnsi"/>
                    <w:smallCaps/>
                    <w:sz w:val="20"/>
                    <w:szCs w:val="20"/>
                  </w:rPr>
                  <w:t xml:space="preserve">• </w:t>
                </w:r>
                <w:r w:rsidRPr="009D1468">
                  <w:rPr>
                    <w:rFonts w:ascii="Aptos Light" w:eastAsia="Microsoft GothicNeo" w:hAnsi="Aptos Light" w:cstheme="minorHAnsi"/>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1468">
                  <w:rPr>
                    <w:rFonts w:ascii="Aptos Light" w:eastAsia="Microsoft GothicNeo" w:hAnsi="Aptos Light" w:cstheme="minorHAnsi"/>
                    <w:smallCaps/>
                    <w:sz w:val="20"/>
                    <w:szCs w:val="20"/>
                  </w:rPr>
                  <w:t>.</w:t>
                </w:r>
              </w:p>
              <w:p w14:paraId="7DB956F5" w14:textId="77777777" w:rsidR="003045BD" w:rsidRPr="009D1468" w:rsidRDefault="003045BD" w:rsidP="00886DAF">
                <w:pPr>
                  <w:pStyle w:val="HTMLPreformatted"/>
                  <w:shd w:val="clear" w:color="auto" w:fill="FFFFFF"/>
                  <w:bidi/>
                  <w:spacing w:line="360" w:lineRule="auto"/>
                  <w:contextualSpacing/>
                  <w:rPr>
                    <w:rFonts w:ascii="Aptos Light" w:eastAsia="Microsoft GothicNeo" w:hAnsi="Aptos Light" w:cstheme="minorHAnsi"/>
                    <w:smallCaps/>
                    <w:rtl/>
                    <w:lang w:bidi="ar-AE"/>
                  </w:rPr>
                </w:pPr>
                <w:r w:rsidRPr="009D1468">
                  <w:rPr>
                    <w:rFonts w:ascii="Aptos Light" w:eastAsia="Microsoft GothicNeo" w:hAnsi="Aptos Light" w:cstheme="minorHAnsi"/>
                    <w:smallCaps/>
                  </w:rPr>
                  <w:t xml:space="preserve">• </w:t>
                </w:r>
                <w:r w:rsidRPr="009D1468">
                  <w:rPr>
                    <w:rFonts w:ascii="Aptos Light" w:eastAsia="Microsoft GothicNeo" w:hAnsi="Aptos Light" w:cstheme="minorHAnsi"/>
                    <w:smallCaps/>
                    <w:rtl/>
                  </w:rPr>
                  <w:t xml:space="preserve">في حالة ارتكاب الطالب أي شكل من أشكال الإخلال بالنزاهة الأكاديمية، سيتعرض الى </w:t>
                </w:r>
                <w:r w:rsidRPr="009D1468">
                  <w:rPr>
                    <w:rFonts w:ascii="Aptos Light" w:eastAsia="Microsoft GothicNeo" w:hAnsi="Aptos Light" w:cstheme="minorHAnsi"/>
                    <w:smallCaps/>
                    <w:rtl/>
                    <w:lang w:bidi="ar-AE"/>
                  </w:rPr>
                  <w:t>العقوبات الموضحة في السياسات ذات الصلة</w:t>
                </w:r>
                <w:r w:rsidRPr="009D1468">
                  <w:rPr>
                    <w:rFonts w:ascii="Aptos Light" w:eastAsia="Microsoft GothicNeo" w:hAnsi="Aptos Light" w:cstheme="minorHAnsi"/>
                    <w:smallCaps/>
                    <w:rtl/>
                  </w:rPr>
                  <w:t>.</w:t>
                </w:r>
              </w:p>
              <w:p w14:paraId="4A49FD00" w14:textId="77777777" w:rsidR="003045BD" w:rsidRPr="009D1468" w:rsidRDefault="003045BD" w:rsidP="00886DAF">
                <w:pPr>
                  <w:spacing w:line="360" w:lineRule="auto"/>
                  <w:contextualSpacing/>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1468" w:rsidRDefault="003045BD" w:rsidP="00886DAF">
                <w:pPr>
                  <w:spacing w:line="360" w:lineRule="auto"/>
                  <w:rPr>
                    <w:rFonts w:ascii="Aptos Light" w:eastAsia="Microsoft GothicNeo" w:hAnsi="Aptos Light" w:cstheme="minorHAnsi"/>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1468" w14:paraId="56F33B9F" w14:textId="77777777" w:rsidTr="003647E3">
            <w:trPr>
              <w:trHeight w:val="469"/>
            </w:trPr>
            <w:tc>
              <w:tcPr>
                <w:tcW w:w="1790" w:type="dxa"/>
              </w:tcPr>
              <w:p w14:paraId="6D266C9C"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xml:space="preserve">Student HCT ID(s):  </w:t>
                </w:r>
              </w:p>
            </w:tc>
            <w:tc>
              <w:tcPr>
                <w:tcW w:w="1672" w:type="dxa"/>
              </w:tcPr>
              <w:p w14:paraId="7621A08B"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r w:rsidRPr="009D1468">
                  <w:rPr>
                    <w:rFonts w:ascii="Aptos Light" w:eastAsia="Microsoft GothicNeo" w:hAnsi="Aptos Light" w:cstheme="minorHAnsi"/>
                    <w:b w:val="0"/>
                    <w:sz w:val="20"/>
                    <w:szCs w:val="20"/>
                  </w:rPr>
                  <w:t>H00</w:t>
                </w:r>
              </w:p>
            </w:tc>
            <w:tc>
              <w:tcPr>
                <w:tcW w:w="1883" w:type="dxa"/>
              </w:tcPr>
              <w:p w14:paraId="0318E8B7"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r w:rsidRPr="009D1468">
                  <w:rPr>
                    <w:rFonts w:ascii="Aptos Light" w:eastAsia="Microsoft GothicNeo" w:hAnsi="Aptos Light" w:cstheme="minorHAnsi"/>
                    <w:b w:val="0"/>
                    <w:sz w:val="20"/>
                    <w:szCs w:val="20"/>
                  </w:rPr>
                  <w:t>H00</w:t>
                </w:r>
              </w:p>
            </w:tc>
            <w:tc>
              <w:tcPr>
                <w:tcW w:w="1883" w:type="dxa"/>
              </w:tcPr>
              <w:p w14:paraId="6DA45D77"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r w:rsidRPr="009D1468">
                  <w:rPr>
                    <w:rFonts w:ascii="Aptos Light" w:eastAsia="Microsoft GothicNeo" w:hAnsi="Aptos Light" w:cstheme="minorHAnsi"/>
                    <w:b w:val="0"/>
                    <w:sz w:val="20"/>
                    <w:szCs w:val="20"/>
                  </w:rPr>
                  <w:t>H00</w:t>
                </w:r>
              </w:p>
            </w:tc>
            <w:tc>
              <w:tcPr>
                <w:tcW w:w="1883" w:type="dxa"/>
              </w:tcPr>
              <w:p w14:paraId="55A285C8"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r w:rsidRPr="009D1468">
                  <w:rPr>
                    <w:rFonts w:ascii="Aptos Light" w:eastAsia="Microsoft GothicNeo" w:hAnsi="Aptos Light" w:cstheme="minorHAnsi"/>
                    <w:b w:val="0"/>
                    <w:sz w:val="20"/>
                    <w:szCs w:val="20"/>
                  </w:rPr>
                  <w:t>H00</w:t>
                </w:r>
              </w:p>
            </w:tc>
          </w:tr>
          <w:tr w:rsidR="003045BD" w:rsidRPr="009D1468" w14:paraId="2B7D6162" w14:textId="77777777" w:rsidTr="003647E3">
            <w:trPr>
              <w:trHeight w:val="863"/>
            </w:trPr>
            <w:tc>
              <w:tcPr>
                <w:tcW w:w="1790" w:type="dxa"/>
              </w:tcPr>
              <w:p w14:paraId="4C43272A" w14:textId="77777777" w:rsidR="003045BD" w:rsidRPr="009D1468" w:rsidRDefault="003045BD" w:rsidP="00886DAF">
                <w:pPr>
                  <w:spacing w:line="360" w:lineRule="auto"/>
                  <w:rPr>
                    <w:rFonts w:ascii="Aptos Light" w:eastAsia="Microsoft GothicNeo" w:hAnsi="Aptos Light" w:cstheme="minorHAnsi"/>
                    <w:sz w:val="20"/>
                    <w:szCs w:val="20"/>
                  </w:rPr>
                </w:pPr>
                <w:r w:rsidRPr="009D1468">
                  <w:rPr>
                    <w:rFonts w:ascii="Aptos Light" w:eastAsia="Microsoft GothicNeo" w:hAnsi="Aptos Light" w:cstheme="minorHAnsi"/>
                    <w:sz w:val="20"/>
                    <w:szCs w:val="20"/>
                  </w:rPr>
                  <w:t xml:space="preserve">Student Name(s):    </w:t>
                </w:r>
              </w:p>
            </w:tc>
            <w:tc>
              <w:tcPr>
                <w:tcW w:w="1672" w:type="dxa"/>
              </w:tcPr>
              <w:p w14:paraId="47425F62"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p>
            </w:tc>
            <w:tc>
              <w:tcPr>
                <w:tcW w:w="1883" w:type="dxa"/>
              </w:tcPr>
              <w:p w14:paraId="5852065F"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p>
            </w:tc>
            <w:tc>
              <w:tcPr>
                <w:tcW w:w="1883" w:type="dxa"/>
              </w:tcPr>
              <w:p w14:paraId="5DCB4732"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p>
            </w:tc>
            <w:tc>
              <w:tcPr>
                <w:tcW w:w="1883" w:type="dxa"/>
              </w:tcPr>
              <w:p w14:paraId="5A773D74" w14:textId="77777777" w:rsidR="003045BD" w:rsidRPr="009D1468" w:rsidRDefault="003045BD" w:rsidP="00886DAF">
                <w:pPr>
                  <w:pStyle w:val="Bold"/>
                  <w:spacing w:before="0" w:after="0" w:line="360" w:lineRule="auto"/>
                  <w:rPr>
                    <w:rFonts w:ascii="Aptos Light" w:eastAsia="Microsoft GothicNeo" w:hAnsi="Aptos Light" w:cstheme="minorHAnsi"/>
                    <w:b w:val="0"/>
                    <w:sz w:val="20"/>
                    <w:szCs w:val="20"/>
                  </w:rPr>
                </w:pPr>
              </w:p>
            </w:tc>
          </w:tr>
          <w:tr w:rsidR="003045BD" w:rsidRPr="009D1468" w14:paraId="33A0CD7F" w14:textId="77777777" w:rsidTr="003647E3">
            <w:trPr>
              <w:trHeight w:val="469"/>
            </w:trPr>
            <w:tc>
              <w:tcPr>
                <w:tcW w:w="1790" w:type="dxa"/>
              </w:tcPr>
              <w:p w14:paraId="040DC911" w14:textId="77777777" w:rsidR="003045BD" w:rsidRPr="009D1468" w:rsidRDefault="003045BD" w:rsidP="00886DAF">
                <w:pPr>
                  <w:spacing w:line="360" w:lineRule="auto"/>
                  <w:rPr>
                    <w:rFonts w:ascii="Aptos Light" w:eastAsia="Microsoft GothicNeo" w:hAnsi="Aptos Light" w:cstheme="minorHAnsi"/>
                    <w:color w:val="BB28BB" w:themeColor="accent5"/>
                    <w:sz w:val="20"/>
                    <w:szCs w:val="20"/>
                  </w:rPr>
                </w:pPr>
                <w:r w:rsidRPr="009D1468">
                  <w:rPr>
                    <w:rFonts w:ascii="Aptos Light" w:eastAsia="Microsoft GothicNeo" w:hAnsi="Aptos Light" w:cstheme="minorHAnsi"/>
                    <w:color w:val="BB28BB" w:themeColor="accent5"/>
                    <w:sz w:val="20"/>
                    <w:szCs w:val="20"/>
                  </w:rPr>
                  <w:t>Student Signature</w:t>
                </w:r>
              </w:p>
            </w:tc>
            <w:tc>
              <w:tcPr>
                <w:tcW w:w="1672" w:type="dxa"/>
              </w:tcPr>
              <w:p w14:paraId="1FE74A33" w14:textId="77777777" w:rsidR="003045BD" w:rsidRPr="009D1468" w:rsidRDefault="003045BD" w:rsidP="00886DAF">
                <w:pPr>
                  <w:pStyle w:val="Bold"/>
                  <w:spacing w:before="0" w:after="0" w:line="360" w:lineRule="auto"/>
                  <w:rPr>
                    <w:rFonts w:ascii="Aptos Light" w:eastAsia="Microsoft GothicNeo" w:hAnsi="Aptos Light" w:cstheme="minorHAnsi"/>
                    <w:b w:val="0"/>
                    <w:color w:val="BB28BB" w:themeColor="accent5"/>
                    <w:sz w:val="20"/>
                    <w:szCs w:val="20"/>
                  </w:rPr>
                </w:pPr>
              </w:p>
            </w:tc>
            <w:tc>
              <w:tcPr>
                <w:tcW w:w="1883" w:type="dxa"/>
              </w:tcPr>
              <w:p w14:paraId="071642C6" w14:textId="77777777" w:rsidR="003045BD" w:rsidRPr="009D1468" w:rsidRDefault="003045BD" w:rsidP="00886DAF">
                <w:pPr>
                  <w:pStyle w:val="Bold"/>
                  <w:spacing w:before="0" w:after="0" w:line="360" w:lineRule="auto"/>
                  <w:rPr>
                    <w:rFonts w:ascii="Aptos Light" w:eastAsia="Microsoft GothicNeo" w:hAnsi="Aptos Light" w:cstheme="minorHAnsi"/>
                    <w:b w:val="0"/>
                    <w:color w:val="BB28BB" w:themeColor="accent5"/>
                    <w:sz w:val="20"/>
                    <w:szCs w:val="20"/>
                  </w:rPr>
                </w:pPr>
              </w:p>
            </w:tc>
            <w:tc>
              <w:tcPr>
                <w:tcW w:w="1883" w:type="dxa"/>
              </w:tcPr>
              <w:p w14:paraId="7C0C5AE7" w14:textId="77777777" w:rsidR="003045BD" w:rsidRPr="009D1468" w:rsidRDefault="003045BD" w:rsidP="00886DAF">
                <w:pPr>
                  <w:pStyle w:val="Bold"/>
                  <w:spacing w:before="0" w:after="0" w:line="360" w:lineRule="auto"/>
                  <w:rPr>
                    <w:rFonts w:ascii="Aptos Light" w:eastAsia="Microsoft GothicNeo" w:hAnsi="Aptos Light" w:cstheme="minorHAnsi"/>
                    <w:b w:val="0"/>
                    <w:color w:val="BB28BB" w:themeColor="accent5"/>
                    <w:sz w:val="20"/>
                    <w:szCs w:val="20"/>
                  </w:rPr>
                </w:pPr>
              </w:p>
            </w:tc>
            <w:tc>
              <w:tcPr>
                <w:tcW w:w="1883" w:type="dxa"/>
              </w:tcPr>
              <w:p w14:paraId="010839DF" w14:textId="77777777" w:rsidR="003045BD" w:rsidRPr="009D1468" w:rsidRDefault="003045BD" w:rsidP="00886DAF">
                <w:pPr>
                  <w:pStyle w:val="Bold"/>
                  <w:spacing w:before="0" w:after="0" w:line="360" w:lineRule="auto"/>
                  <w:rPr>
                    <w:rFonts w:ascii="Aptos Light" w:eastAsia="Microsoft GothicNeo" w:hAnsi="Aptos Light" w:cstheme="minorHAnsi"/>
                    <w:b w:val="0"/>
                    <w:color w:val="BB28BB" w:themeColor="accent5"/>
                    <w:sz w:val="20"/>
                    <w:szCs w:val="20"/>
                  </w:rPr>
                </w:pPr>
              </w:p>
            </w:tc>
          </w:tr>
        </w:tbl>
        <w:p w14:paraId="3AF83E6E" w14:textId="77777777" w:rsidR="003045BD" w:rsidRPr="009D1468" w:rsidRDefault="003045BD" w:rsidP="00886DAF">
          <w:pPr>
            <w:shd w:val="clear" w:color="auto" w:fill="D0CECE" w:themeFill="background2" w:themeFillShade="E6"/>
            <w:spacing w:after="60" w:line="360" w:lineRule="auto"/>
            <w:jc w:val="center"/>
            <w:rPr>
              <w:rFonts w:ascii="Aptos Light" w:eastAsia="Microsoft GothicNeo" w:hAnsi="Aptos Light" w:cstheme="minorHAnsi"/>
              <w:color w:val="FF0000"/>
            </w:rPr>
          </w:pPr>
          <w:r w:rsidRPr="009D1468">
            <w:rPr>
              <w:rFonts w:ascii="Aptos Light" w:eastAsia="Microsoft GothicNeo" w:hAnsi="Aptos Light" w:cstheme="minorHAnsi"/>
              <w:color w:val="FF0000"/>
            </w:rPr>
            <w:t xml:space="preserve">Chatbot (e.g. ChatGPT) statement </w:t>
          </w:r>
        </w:p>
        <w:p w14:paraId="607FD744" w14:textId="77777777" w:rsidR="003045BD" w:rsidRPr="009D1468" w:rsidRDefault="003045BD" w:rsidP="00886DAF">
          <w:pPr>
            <w:spacing w:after="60" w:line="360" w:lineRule="auto"/>
            <w:rPr>
              <w:rFonts w:ascii="Aptos Light" w:eastAsia="Microsoft GothicNeo" w:hAnsi="Aptos Light" w:cstheme="minorHAnsi"/>
            </w:rPr>
          </w:pPr>
          <w:r w:rsidRPr="009D1468">
            <w:rPr>
              <w:rFonts w:ascii="Aptos Light" w:eastAsia="Microsoft GothicNeo" w:hAnsi="Aptos Light" w:cstheme="minorHAnsi"/>
            </w:rPr>
            <w:lastRenderedPageBreak/>
            <w:t xml:space="preserve">This submission allows you to use AI generated tools, but the prompt used must be stated and the response must be in red font.   Include References to ChatGPT.   </w:t>
          </w:r>
        </w:p>
        <w:p w14:paraId="44FBEF83" w14:textId="77777777" w:rsidR="003840D1" w:rsidRPr="009D1468" w:rsidRDefault="003840D1" w:rsidP="00886DAF">
          <w:pPr>
            <w:spacing w:line="360" w:lineRule="auto"/>
            <w:rPr>
              <w:rFonts w:ascii="Aptos Light" w:eastAsia="Microsoft GothicNeo" w:hAnsi="Aptos Light" w:cstheme="minorHAnsi"/>
            </w:rPr>
          </w:pPr>
        </w:p>
        <w:p w14:paraId="6312DD28" w14:textId="77777777" w:rsidR="003840D1" w:rsidRPr="009D1468" w:rsidRDefault="003840D1" w:rsidP="00886DAF">
          <w:pPr>
            <w:shd w:val="clear" w:color="auto" w:fill="D0CECE" w:themeFill="background2" w:themeFillShade="E6"/>
            <w:spacing w:after="60" w:line="360" w:lineRule="auto"/>
            <w:jc w:val="center"/>
            <w:rPr>
              <w:rFonts w:ascii="Aptos Light" w:eastAsia="Microsoft GothicNeo" w:hAnsi="Aptos Light" w:cstheme="minorHAnsi"/>
              <w:color w:val="FF0000"/>
            </w:rPr>
          </w:pPr>
          <w:r w:rsidRPr="009D1468">
            <w:rPr>
              <w:rFonts w:ascii="Aptos Light" w:eastAsia="Microsoft GothicNeo" w:hAnsi="Aptos Light" w:cstheme="minorHAnsi"/>
              <w:color w:val="FF0000"/>
            </w:rPr>
            <w:t>Instructions</w:t>
          </w:r>
        </w:p>
        <w:p w14:paraId="5A93E1CC" w14:textId="77777777" w:rsidR="003840D1" w:rsidRPr="009D1468" w:rsidRDefault="003840D1" w:rsidP="00886DAF">
          <w:pPr>
            <w:spacing w:line="360" w:lineRule="auto"/>
            <w:rPr>
              <w:rFonts w:ascii="Aptos Light" w:hAnsi="Aptos Light"/>
            </w:rPr>
          </w:pPr>
        </w:p>
        <w:p w14:paraId="5ED3867B" w14:textId="77777777" w:rsidR="009D1468" w:rsidRPr="009D1468" w:rsidRDefault="003840D1" w:rsidP="00886DAF">
          <w:pPr>
            <w:spacing w:line="360" w:lineRule="auto"/>
            <w:rPr>
              <w:rFonts w:ascii="Aptos Light" w:hAnsi="Aptos Light"/>
              <w:rtl/>
            </w:rPr>
          </w:pPr>
          <w:r w:rsidRPr="009D1468">
            <w:rPr>
              <w:rFonts w:ascii="Aptos Light" w:hAnsi="Aptos Light"/>
            </w:rPr>
            <w:t xml:space="preserve">Remove instructions and hints </w:t>
          </w:r>
          <w:r w:rsidR="00F75F9B" w:rsidRPr="009D1468">
            <w:rPr>
              <w:rFonts w:ascii="Aptos Light" w:hAnsi="Aptos Light"/>
            </w:rPr>
            <w:t xml:space="preserve">from </w:t>
          </w:r>
          <w:r w:rsidR="00406F08" w:rsidRPr="009D1468">
            <w:rPr>
              <w:rFonts w:ascii="Aptos Light" w:hAnsi="Aptos Light"/>
            </w:rPr>
            <w:t>the template before submitting the final report to BBLearn.</w:t>
          </w:r>
        </w:p>
        <w:p w14:paraId="35C25B3A" w14:textId="77777777" w:rsidR="009D1468" w:rsidRPr="009D1468" w:rsidRDefault="009D1468" w:rsidP="00886DAF">
          <w:pPr>
            <w:spacing w:line="360" w:lineRule="auto"/>
            <w:rPr>
              <w:rFonts w:ascii="Aptos Light" w:hAnsi="Aptos Light"/>
              <w:rtl/>
            </w:rPr>
          </w:pPr>
        </w:p>
        <w:p w14:paraId="3B4A5CB3" w14:textId="77777777" w:rsidR="009D1468" w:rsidRPr="009D1468" w:rsidRDefault="009D1468" w:rsidP="00886DAF">
          <w:pPr>
            <w:spacing w:line="360" w:lineRule="auto"/>
            <w:rPr>
              <w:rFonts w:ascii="Aptos Light" w:hAnsi="Aptos Light"/>
              <w:rtl/>
            </w:rPr>
          </w:pPr>
        </w:p>
        <w:p w14:paraId="7037B34E" w14:textId="77777777" w:rsidR="009D1468" w:rsidRPr="009D1468" w:rsidRDefault="009D1468" w:rsidP="00886DAF">
          <w:pPr>
            <w:spacing w:line="360" w:lineRule="auto"/>
            <w:rPr>
              <w:rFonts w:ascii="Aptos Light" w:hAnsi="Aptos Light"/>
              <w:rtl/>
            </w:rPr>
          </w:pPr>
        </w:p>
        <w:p w14:paraId="63728E05" w14:textId="77777777" w:rsidR="009D1468" w:rsidRPr="009D1468" w:rsidRDefault="009D1468" w:rsidP="00886DAF">
          <w:pPr>
            <w:spacing w:line="360" w:lineRule="auto"/>
            <w:rPr>
              <w:rFonts w:ascii="Aptos Light" w:hAnsi="Aptos Light"/>
              <w:rtl/>
            </w:rPr>
          </w:pPr>
        </w:p>
        <w:p w14:paraId="5478927F" w14:textId="77777777" w:rsidR="009D1468" w:rsidRPr="009D1468" w:rsidRDefault="009D1468" w:rsidP="00886DAF">
          <w:pPr>
            <w:spacing w:line="360" w:lineRule="auto"/>
            <w:rPr>
              <w:rFonts w:ascii="Aptos Light" w:hAnsi="Aptos Light"/>
              <w:rtl/>
            </w:rPr>
          </w:pPr>
        </w:p>
        <w:p w14:paraId="75094E58" w14:textId="77777777" w:rsidR="009D1468" w:rsidRPr="009D1468" w:rsidRDefault="009D1468" w:rsidP="00886DAF">
          <w:pPr>
            <w:spacing w:line="360" w:lineRule="auto"/>
            <w:rPr>
              <w:rFonts w:ascii="Aptos Light" w:hAnsi="Aptos Light"/>
              <w:rtl/>
            </w:rPr>
          </w:pPr>
        </w:p>
        <w:p w14:paraId="49C68CBC" w14:textId="77777777" w:rsidR="009D1468" w:rsidRDefault="009D1468" w:rsidP="00886DAF">
          <w:pPr>
            <w:spacing w:line="360" w:lineRule="auto"/>
            <w:rPr>
              <w:rFonts w:ascii="Aptos Light" w:hAnsi="Aptos Light"/>
              <w:rtl/>
            </w:rPr>
          </w:pPr>
        </w:p>
        <w:p w14:paraId="12C3F514" w14:textId="77777777" w:rsidR="009D1468" w:rsidRDefault="009D1468" w:rsidP="00886DAF">
          <w:pPr>
            <w:spacing w:line="360" w:lineRule="auto"/>
            <w:rPr>
              <w:rFonts w:ascii="Aptos Light" w:hAnsi="Aptos Light"/>
              <w:rtl/>
            </w:rPr>
          </w:pPr>
        </w:p>
        <w:p w14:paraId="7A2D0D5A" w14:textId="77777777" w:rsidR="009D1468" w:rsidRDefault="009D1468" w:rsidP="00886DAF">
          <w:pPr>
            <w:spacing w:line="360" w:lineRule="auto"/>
            <w:rPr>
              <w:rFonts w:ascii="Aptos Light" w:hAnsi="Aptos Light"/>
              <w:rtl/>
            </w:rPr>
          </w:pPr>
        </w:p>
        <w:p w14:paraId="440C4E37" w14:textId="77777777" w:rsidR="009D1468" w:rsidRDefault="009D1468" w:rsidP="00886DAF">
          <w:pPr>
            <w:spacing w:line="360" w:lineRule="auto"/>
            <w:rPr>
              <w:rFonts w:ascii="Aptos Light" w:hAnsi="Aptos Light"/>
              <w:rtl/>
            </w:rPr>
          </w:pPr>
        </w:p>
        <w:p w14:paraId="4AE8E728" w14:textId="77777777" w:rsidR="009D1468" w:rsidRDefault="009D1468" w:rsidP="00886DAF">
          <w:pPr>
            <w:spacing w:line="360" w:lineRule="auto"/>
            <w:rPr>
              <w:rFonts w:ascii="Aptos Light" w:hAnsi="Aptos Light"/>
              <w:rtl/>
            </w:rPr>
          </w:pPr>
        </w:p>
        <w:p w14:paraId="58CDCC4C" w14:textId="77777777" w:rsidR="009D1468" w:rsidRDefault="009D1468" w:rsidP="00886DAF">
          <w:pPr>
            <w:spacing w:line="360" w:lineRule="auto"/>
            <w:rPr>
              <w:rFonts w:ascii="Aptos Light" w:hAnsi="Aptos Light"/>
              <w:rtl/>
            </w:rPr>
          </w:pPr>
        </w:p>
        <w:p w14:paraId="423121BF" w14:textId="77777777" w:rsidR="009D1468" w:rsidRDefault="009D1468" w:rsidP="00886DAF">
          <w:pPr>
            <w:spacing w:line="360" w:lineRule="auto"/>
            <w:rPr>
              <w:rFonts w:ascii="Aptos Light" w:hAnsi="Aptos Light"/>
              <w:rtl/>
            </w:rPr>
          </w:pPr>
        </w:p>
        <w:p w14:paraId="7F261411" w14:textId="77777777" w:rsidR="009D1468" w:rsidRDefault="009D1468" w:rsidP="00886DAF">
          <w:pPr>
            <w:spacing w:line="360" w:lineRule="auto"/>
            <w:rPr>
              <w:rFonts w:ascii="Aptos Light" w:hAnsi="Aptos Light"/>
              <w:rtl/>
            </w:rPr>
          </w:pPr>
        </w:p>
        <w:p w14:paraId="19198EAF" w14:textId="77777777" w:rsidR="009D1468" w:rsidRDefault="009D1468" w:rsidP="00886DAF">
          <w:pPr>
            <w:spacing w:line="360" w:lineRule="auto"/>
            <w:rPr>
              <w:rFonts w:ascii="Aptos Light" w:hAnsi="Aptos Light"/>
              <w:rtl/>
            </w:rPr>
          </w:pPr>
        </w:p>
        <w:p w14:paraId="433EE74B" w14:textId="77777777" w:rsidR="009D1468" w:rsidRDefault="009D1468" w:rsidP="00886DAF">
          <w:pPr>
            <w:spacing w:line="360" w:lineRule="auto"/>
            <w:rPr>
              <w:rFonts w:ascii="Aptos Light" w:hAnsi="Aptos Light"/>
              <w:rtl/>
            </w:rPr>
          </w:pPr>
        </w:p>
        <w:p w14:paraId="1B6B2034" w14:textId="77777777" w:rsidR="009D1468" w:rsidRDefault="009D1468" w:rsidP="00886DAF">
          <w:pPr>
            <w:spacing w:line="360" w:lineRule="auto"/>
            <w:rPr>
              <w:rFonts w:ascii="Aptos Light" w:hAnsi="Aptos Light"/>
              <w:rtl/>
            </w:rPr>
          </w:pPr>
        </w:p>
        <w:p w14:paraId="7A6FC8A5" w14:textId="77777777" w:rsidR="009D1468" w:rsidRDefault="009D1468" w:rsidP="00886DAF">
          <w:pPr>
            <w:spacing w:line="360" w:lineRule="auto"/>
            <w:rPr>
              <w:rFonts w:ascii="Aptos Light" w:hAnsi="Aptos Light"/>
              <w:rtl/>
            </w:rPr>
          </w:pPr>
        </w:p>
        <w:p w14:paraId="7008CB9E" w14:textId="77777777" w:rsidR="009D1468" w:rsidRDefault="009D1468" w:rsidP="00886DAF">
          <w:pPr>
            <w:spacing w:line="360" w:lineRule="auto"/>
            <w:rPr>
              <w:rFonts w:ascii="Aptos Light" w:hAnsi="Aptos Light"/>
              <w:rtl/>
            </w:rPr>
          </w:pPr>
        </w:p>
        <w:p w14:paraId="53BCF82D" w14:textId="77777777" w:rsidR="009D1468" w:rsidRPr="009D1468" w:rsidRDefault="009D1468" w:rsidP="00886DAF">
          <w:pPr>
            <w:spacing w:line="360" w:lineRule="auto"/>
            <w:rPr>
              <w:rFonts w:ascii="Aptos Light" w:hAnsi="Aptos Light"/>
              <w:rtl/>
            </w:rPr>
          </w:pPr>
        </w:p>
        <w:p w14:paraId="08FA34E0" w14:textId="77777777" w:rsidR="009D1468" w:rsidRPr="009D1468" w:rsidRDefault="009D1468" w:rsidP="00886DAF">
          <w:pPr>
            <w:spacing w:line="360" w:lineRule="auto"/>
            <w:rPr>
              <w:rFonts w:ascii="Aptos Light" w:hAnsi="Aptos Light"/>
              <w:rtl/>
            </w:rPr>
          </w:pPr>
        </w:p>
        <w:sdt>
          <w:sdtPr>
            <w:rPr>
              <w:rFonts w:ascii="Aptos Light" w:eastAsia="Times New Roman" w:hAnsi="Aptos Light" w:cs="Times New Roman"/>
              <w:b w:val="0"/>
              <w:bCs w:val="0"/>
              <w:color w:val="auto"/>
              <w:sz w:val="24"/>
              <w:szCs w:val="24"/>
              <w:lang w:val="en-AE"/>
            </w:rPr>
            <w:id w:val="-1113673335"/>
            <w:docPartObj>
              <w:docPartGallery w:val="Table of Contents"/>
              <w:docPartUnique/>
            </w:docPartObj>
          </w:sdtPr>
          <w:sdtEndPr>
            <w:rPr>
              <w:noProof/>
            </w:rPr>
          </w:sdtEndPr>
          <w:sdtContent>
            <w:p w14:paraId="07912ECB" w14:textId="2EBDED52" w:rsidR="009D1468" w:rsidRPr="009D1468" w:rsidRDefault="009D1468" w:rsidP="009D1468">
              <w:pPr>
                <w:pStyle w:val="TOCHeading"/>
                <w:spacing w:line="360" w:lineRule="auto"/>
                <w:rPr>
                  <w:rFonts w:ascii="Aptos Light" w:hAnsi="Aptos Light"/>
                  <w:b w:val="0"/>
                  <w:bCs w:val="0"/>
                </w:rPr>
              </w:pPr>
              <w:r w:rsidRPr="009D1468">
                <w:rPr>
                  <w:rFonts w:ascii="Aptos Light" w:hAnsi="Aptos Light"/>
                </w:rPr>
                <w:t>Table of Contents</w:t>
              </w:r>
              <w:r>
                <w:rPr>
                  <w:rFonts w:ascii="Aptos Light" w:hAnsi="Aptos Light"/>
                  <w:b w:val="0"/>
                  <w:bCs w:val="0"/>
                  <w:rtl/>
                </w:rPr>
                <w:br/>
              </w:r>
            </w:p>
            <w:p w14:paraId="0E24A205" w14:textId="27F1D9CF"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r w:rsidRPr="009D1468">
                <w:rPr>
                  <w:rFonts w:ascii="Aptos Light" w:hAnsi="Aptos Light"/>
                  <w:b w:val="0"/>
                  <w:bCs w:val="0"/>
                </w:rPr>
                <w:fldChar w:fldCharType="begin"/>
              </w:r>
              <w:r w:rsidRPr="009D1468">
                <w:rPr>
                  <w:rFonts w:ascii="Aptos Light" w:hAnsi="Aptos Light"/>
                  <w:b w:val="0"/>
                  <w:bCs w:val="0"/>
                </w:rPr>
                <w:instrText xml:space="preserve"> TOC \o "1-3" \h \z \u </w:instrText>
              </w:r>
              <w:r w:rsidRPr="009D1468">
                <w:rPr>
                  <w:rFonts w:ascii="Aptos Light" w:hAnsi="Aptos Light"/>
                  <w:b w:val="0"/>
                  <w:bCs w:val="0"/>
                </w:rPr>
                <w:fldChar w:fldCharType="separate"/>
              </w:r>
              <w:hyperlink w:anchor="_Toc222137196" w:history="1">
                <w:r w:rsidRPr="009D1468">
                  <w:rPr>
                    <w:rStyle w:val="Hyperlink"/>
                    <w:rFonts w:ascii="Aptos Light" w:hAnsi="Aptos Light"/>
                    <w:b w:val="0"/>
                    <w:bCs w:val="0"/>
                    <w:noProof/>
                  </w:rPr>
                  <w:t>CLO1: Introduction and Data Wrangling (5 Points)</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_Toc222137196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4</w:t>
                </w:r>
                <w:r w:rsidRPr="009D1468">
                  <w:rPr>
                    <w:rFonts w:ascii="Aptos Light" w:hAnsi="Aptos Light"/>
                    <w:b w:val="0"/>
                    <w:bCs w:val="0"/>
                    <w:noProof/>
                    <w:webHidden/>
                  </w:rPr>
                  <w:fldChar w:fldCharType="end"/>
                </w:r>
              </w:hyperlink>
            </w:p>
            <w:p w14:paraId="2E685696" w14:textId="4DB7FABC"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197" w:history="1">
                <w:r w:rsidRPr="009D1468">
                  <w:rPr>
                    <w:rStyle w:val="Hyperlink"/>
                    <w:rFonts w:ascii="Aptos Light" w:hAnsi="Aptos Light"/>
                    <w:b w:val="0"/>
                    <w:bCs w:val="0"/>
                    <w:noProof/>
                  </w:rPr>
                  <w:t>Purpose of Data Analysis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_Toc222137197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4</w:t>
                </w:r>
                <w:r w:rsidRPr="009D1468">
                  <w:rPr>
                    <w:rFonts w:ascii="Aptos Light" w:hAnsi="Aptos Light"/>
                    <w:b w:val="0"/>
                    <w:bCs w:val="0"/>
                    <w:noProof/>
                    <w:webHidden/>
                  </w:rPr>
                  <w:fldChar w:fldCharType="end"/>
                </w:r>
              </w:hyperlink>
            </w:p>
            <w:p w14:paraId="73CE77E1" w14:textId="71C26747"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198" w:history="1">
                <w:r w:rsidRPr="009D1468">
                  <w:rPr>
                    <w:rStyle w:val="Hyperlink"/>
                    <w:rFonts w:ascii="Aptos Light" w:hAnsi="Aptos Light"/>
                    <w:b w:val="0"/>
                    <w:bCs w:val="0"/>
                    <w:noProof/>
                  </w:rPr>
                  <w:t>Type of Programming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_Toc222137198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4</w:t>
                </w:r>
                <w:r w:rsidRPr="009D1468">
                  <w:rPr>
                    <w:rFonts w:ascii="Aptos Light" w:hAnsi="Aptos Light"/>
                    <w:b w:val="0"/>
                    <w:bCs w:val="0"/>
                    <w:noProof/>
                    <w:webHidden/>
                  </w:rPr>
                  <w:fldChar w:fldCharType="end"/>
                </w:r>
              </w:hyperlink>
            </w:p>
            <w:p w14:paraId="52D9E634" w14:textId="22B80045"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199" w:history="1">
                <w:r w:rsidRPr="009D1468">
                  <w:rPr>
                    <w:rStyle w:val="Hyperlink"/>
                    <w:rFonts w:ascii="Aptos Light" w:hAnsi="Aptos Light"/>
                    <w:b w:val="0"/>
                    <w:bCs w:val="0"/>
                    <w:noProof/>
                  </w:rPr>
                  <w:t>Type and Purpose of ML algorithm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_Toc222137199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5</w:t>
                </w:r>
                <w:r w:rsidRPr="009D1468">
                  <w:rPr>
                    <w:rFonts w:ascii="Aptos Light" w:hAnsi="Aptos Light"/>
                    <w:b w:val="0"/>
                    <w:bCs w:val="0"/>
                    <w:noProof/>
                    <w:webHidden/>
                  </w:rPr>
                  <w:fldChar w:fldCharType="end"/>
                </w:r>
              </w:hyperlink>
            </w:p>
            <w:p w14:paraId="0C612F49" w14:textId="7A431358"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0" w:history="1">
                <w:r w:rsidRPr="009D1468">
                  <w:rPr>
                    <w:rStyle w:val="Hyperlink"/>
                    <w:rFonts w:ascii="Aptos Light" w:hAnsi="Aptos Light"/>
                    <w:b w:val="0"/>
                    <w:bCs w:val="0"/>
                    <w:noProof/>
                  </w:rPr>
                  <w:t>Identify the Varaibles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_Toc222137200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5</w:t>
                </w:r>
                <w:r w:rsidRPr="009D1468">
                  <w:rPr>
                    <w:rFonts w:ascii="Aptos Light" w:hAnsi="Aptos Light"/>
                    <w:b w:val="0"/>
                    <w:bCs w:val="0"/>
                    <w:noProof/>
                    <w:webHidden/>
                  </w:rPr>
                  <w:fldChar w:fldCharType="end"/>
                </w:r>
              </w:hyperlink>
            </w:p>
            <w:p w14:paraId="075FC78F" w14:textId="05A478F7"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1" w:history="1">
                <w:r w:rsidRPr="009D1468">
                  <w:rPr>
                    <w:rStyle w:val="Hyperlink"/>
                    <w:rFonts w:ascii="Aptos Light" w:hAnsi="Aptos Light"/>
                    <w:b w:val="0"/>
                    <w:bCs w:val="0"/>
                    <w:noProof/>
                  </w:rPr>
                  <w:t>Sampling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_Toc222137201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6</w:t>
                </w:r>
                <w:r w:rsidRPr="009D1468">
                  <w:rPr>
                    <w:rFonts w:ascii="Aptos Light" w:hAnsi="Aptos Light"/>
                    <w:b w:val="0"/>
                    <w:bCs w:val="0"/>
                    <w:noProof/>
                    <w:webHidden/>
                  </w:rPr>
                  <w:fldChar w:fldCharType="end"/>
                </w:r>
              </w:hyperlink>
            </w:p>
            <w:p w14:paraId="007769BB" w14:textId="3F33BF7F"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2" w:history="1">
                <w:r w:rsidRPr="009D1468">
                  <w:rPr>
                    <w:rStyle w:val="Hyperlink"/>
                    <w:rFonts w:ascii="Aptos Light" w:hAnsi="Aptos Light"/>
                    <w:b w:val="0"/>
                    <w:bCs w:val="0"/>
                    <w:noProof/>
                  </w:rPr>
                  <w:t>CLO2: Descriptive, Exploratory and Statistical Analysis (10 Points)</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_Toc222137202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7</w:t>
                </w:r>
                <w:r w:rsidRPr="009D1468">
                  <w:rPr>
                    <w:rFonts w:ascii="Aptos Light" w:hAnsi="Aptos Light"/>
                    <w:b w:val="0"/>
                    <w:bCs w:val="0"/>
                    <w:noProof/>
                    <w:webHidden/>
                  </w:rPr>
                  <w:fldChar w:fldCharType="end"/>
                </w:r>
              </w:hyperlink>
            </w:p>
            <w:p w14:paraId="001FE7EE" w14:textId="057500A2"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3" w:history="1">
                <w:r w:rsidRPr="009D1468">
                  <w:rPr>
                    <w:rStyle w:val="Hyperlink"/>
                    <w:rFonts w:ascii="Aptos Light" w:hAnsi="Aptos Light"/>
                    <w:b w:val="0"/>
                    <w:bCs w:val="0"/>
                    <w:noProof/>
                  </w:rPr>
                  <w:t>Purpose of Descriptive Analysis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_Toc222137203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7</w:t>
                </w:r>
                <w:r w:rsidRPr="009D1468">
                  <w:rPr>
                    <w:rFonts w:ascii="Aptos Light" w:hAnsi="Aptos Light"/>
                    <w:b w:val="0"/>
                    <w:bCs w:val="0"/>
                    <w:noProof/>
                    <w:webHidden/>
                  </w:rPr>
                  <w:fldChar w:fldCharType="end"/>
                </w:r>
              </w:hyperlink>
            </w:p>
            <w:p w14:paraId="63114364" w14:textId="20F3DDFF"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4" w:history="1">
                <w:r w:rsidRPr="009D1468">
                  <w:rPr>
                    <w:rStyle w:val="Hyperlink"/>
                    <w:rFonts w:ascii="Aptos Light" w:hAnsi="Aptos Light"/>
                    <w:b w:val="0"/>
                    <w:bCs w:val="0"/>
                    <w:noProof/>
                  </w:rPr>
                  <w:t>Script for Descriptive Analysis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_Toc222137204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7</w:t>
                </w:r>
                <w:r w:rsidRPr="009D1468">
                  <w:rPr>
                    <w:rFonts w:ascii="Aptos Light" w:hAnsi="Aptos Light"/>
                    <w:b w:val="0"/>
                    <w:bCs w:val="0"/>
                    <w:noProof/>
                    <w:webHidden/>
                  </w:rPr>
                  <w:fldChar w:fldCharType="end"/>
                </w:r>
              </w:hyperlink>
            </w:p>
            <w:p w14:paraId="285345EE" w14:textId="5B350B71" w:rsidR="009D1468" w:rsidRPr="009D1468" w:rsidRDefault="009D1468" w:rsidP="009D1468">
              <w:pPr>
                <w:pStyle w:val="TOC2"/>
                <w:tabs>
                  <w:tab w:val="left" w:pos="2177"/>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5" w:history="1">
                <w:r w:rsidRPr="009D1468">
                  <w:rPr>
                    <w:rStyle w:val="Hyperlink"/>
                    <w:rFonts w:ascii="Aptos Light" w:hAnsi="Aptos Light"/>
                    <w:b w:val="0"/>
                    <w:bCs w:val="0"/>
                    <w:noProof/>
                  </w:rPr>
                  <w:t>Random Sampling</w:t>
                </w:r>
                <w:r w:rsidRPr="009D1468">
                  <w:rPr>
                    <w:rFonts w:ascii="Aptos Light" w:eastAsiaTheme="minorEastAsia" w:hAnsi="Aptos Light" w:cstheme="minorBidi"/>
                    <w:b w:val="0"/>
                    <w:bCs w:val="0"/>
                    <w:noProof/>
                    <w:kern w:val="2"/>
                    <w:sz w:val="24"/>
                    <w:szCs w:val="24"/>
                    <w14:ligatures w14:val="standardContextual"/>
                  </w:rPr>
                  <w:tab/>
                </w:r>
                <w:r w:rsidRPr="009D1468">
                  <w:rPr>
                    <w:rStyle w:val="Hyperlink"/>
                    <w:rFonts w:ascii="Aptos Light" w:hAnsi="Aptos Light"/>
                    <w:b w:val="0"/>
                    <w:bCs w:val="0"/>
                    <w:noProof/>
                  </w:rPr>
                  <w:t>(1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_Toc222137205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8</w:t>
                </w:r>
                <w:r w:rsidRPr="009D1468">
                  <w:rPr>
                    <w:rFonts w:ascii="Aptos Light" w:hAnsi="Aptos Light"/>
                    <w:b w:val="0"/>
                    <w:bCs w:val="0"/>
                    <w:noProof/>
                    <w:webHidden/>
                  </w:rPr>
                  <w:fldChar w:fldCharType="end"/>
                </w:r>
              </w:hyperlink>
            </w:p>
            <w:p w14:paraId="1DAE8D6F" w14:textId="5F075E5F"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6" w:history="1">
                <w:r w:rsidRPr="009D1468">
                  <w:rPr>
                    <w:rStyle w:val="Hyperlink"/>
                    <w:rFonts w:ascii="Aptos Light" w:hAnsi="Aptos Light"/>
                    <w:b w:val="0"/>
                    <w:bCs w:val="0"/>
                    <w:noProof/>
                  </w:rPr>
                  <w:t>Systematic Sampling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_Toc222137206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8</w:t>
                </w:r>
                <w:r w:rsidRPr="009D1468">
                  <w:rPr>
                    <w:rFonts w:ascii="Aptos Light" w:hAnsi="Aptos Light"/>
                    <w:b w:val="0"/>
                    <w:bCs w:val="0"/>
                    <w:noProof/>
                    <w:webHidden/>
                  </w:rPr>
                  <w:fldChar w:fldCharType="end"/>
                </w:r>
              </w:hyperlink>
            </w:p>
            <w:p w14:paraId="4C74AA39" w14:textId="2D26E389"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7" w:history="1">
                <w:r w:rsidRPr="009D1468">
                  <w:rPr>
                    <w:rStyle w:val="Hyperlink"/>
                    <w:rFonts w:ascii="Aptos Light" w:hAnsi="Aptos Light"/>
                    <w:b w:val="0"/>
                    <w:bCs w:val="0"/>
                    <w:noProof/>
                  </w:rPr>
                  <w:t>Descriptive Statistical Report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_Toc222137207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9</w:t>
                </w:r>
                <w:r w:rsidRPr="009D1468">
                  <w:rPr>
                    <w:rFonts w:ascii="Aptos Light" w:hAnsi="Aptos Light"/>
                    <w:b w:val="0"/>
                    <w:bCs w:val="0"/>
                    <w:noProof/>
                    <w:webHidden/>
                  </w:rPr>
                  <w:fldChar w:fldCharType="end"/>
                </w:r>
              </w:hyperlink>
            </w:p>
            <w:p w14:paraId="32B330D0" w14:textId="6D938F54" w:rsidR="009D1468" w:rsidRPr="009D1468" w:rsidRDefault="009D1468" w:rsidP="009D1468">
              <w:pPr>
                <w:pStyle w:val="TOC2"/>
                <w:tabs>
                  <w:tab w:val="left" w:pos="3894"/>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8" w:history="1">
                <w:r w:rsidRPr="009D1468">
                  <w:rPr>
                    <w:rStyle w:val="Hyperlink"/>
                    <w:rFonts w:ascii="Aptos Light" w:hAnsi="Aptos Light"/>
                    <w:b w:val="0"/>
                    <w:bCs w:val="0"/>
                    <w:noProof/>
                  </w:rPr>
                  <w:t xml:space="preserve">Visualisation through Various Charts </w:t>
                </w:r>
                <w:r w:rsidRPr="009D1468">
                  <w:rPr>
                    <w:rFonts w:ascii="Aptos Light" w:eastAsiaTheme="minorEastAsia" w:hAnsi="Aptos Light" w:cstheme="minorBidi"/>
                    <w:b w:val="0"/>
                    <w:bCs w:val="0"/>
                    <w:noProof/>
                    <w:kern w:val="2"/>
                    <w:sz w:val="24"/>
                    <w:szCs w:val="24"/>
                    <w14:ligatures w14:val="standardContextual"/>
                  </w:rPr>
                  <w:tab/>
                </w:r>
                <w:r w:rsidRPr="009D1468">
                  <w:rPr>
                    <w:rStyle w:val="Hyperlink"/>
                    <w:rFonts w:ascii="Aptos Light" w:hAnsi="Aptos Light"/>
                    <w:b w:val="0"/>
                    <w:bCs w:val="0"/>
                    <w:noProof/>
                  </w:rPr>
                  <w:t>(2 points)</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_Toc222137208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10</w:t>
                </w:r>
                <w:r w:rsidRPr="009D1468">
                  <w:rPr>
                    <w:rFonts w:ascii="Aptos Light" w:hAnsi="Aptos Light"/>
                    <w:b w:val="0"/>
                    <w:bCs w:val="0"/>
                    <w:noProof/>
                    <w:webHidden/>
                  </w:rPr>
                  <w:fldChar w:fldCharType="end"/>
                </w:r>
              </w:hyperlink>
            </w:p>
            <w:p w14:paraId="1F6468D1" w14:textId="687CBCBB"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09" w:history="1">
                <w:r w:rsidRPr="009D1468">
                  <w:rPr>
                    <w:rStyle w:val="Hyperlink"/>
                    <w:rFonts w:ascii="Aptos Light" w:hAnsi="Aptos Light"/>
                    <w:b w:val="0"/>
                    <w:bCs w:val="0"/>
                    <w:noProof/>
                  </w:rPr>
                  <w:t>Hypothesis Test (1 point)</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_Toc222137209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13</w:t>
                </w:r>
                <w:r w:rsidRPr="009D1468">
                  <w:rPr>
                    <w:rFonts w:ascii="Aptos Light" w:hAnsi="Aptos Light"/>
                    <w:b w:val="0"/>
                    <w:bCs w:val="0"/>
                    <w:noProof/>
                    <w:webHidden/>
                  </w:rPr>
                  <w:fldChar w:fldCharType="end"/>
                </w:r>
              </w:hyperlink>
            </w:p>
            <w:p w14:paraId="6A15D7D0" w14:textId="6F3DB813" w:rsidR="009D1468" w:rsidRPr="009D1468" w:rsidRDefault="009D1468" w:rsidP="009D1468">
              <w:pPr>
                <w:pStyle w:val="TOC2"/>
                <w:tabs>
                  <w:tab w:val="right" w:leader="dot" w:pos="9010"/>
                </w:tabs>
                <w:spacing w:line="360" w:lineRule="auto"/>
                <w:rPr>
                  <w:rFonts w:ascii="Aptos Light" w:eastAsiaTheme="minorEastAsia" w:hAnsi="Aptos Light" w:cstheme="minorBidi"/>
                  <w:b w:val="0"/>
                  <w:bCs w:val="0"/>
                  <w:noProof/>
                  <w:kern w:val="2"/>
                  <w:sz w:val="24"/>
                  <w:szCs w:val="24"/>
                  <w14:ligatures w14:val="standardContextual"/>
                </w:rPr>
              </w:pPr>
              <w:hyperlink w:anchor="_Toc222137210" w:history="1">
                <w:r w:rsidRPr="009D1468">
                  <w:rPr>
                    <w:rStyle w:val="Hyperlink"/>
                    <w:rFonts w:ascii="Aptos Light" w:hAnsi="Aptos Light"/>
                    <w:b w:val="0"/>
                    <w:bCs w:val="0"/>
                    <w:noProof/>
                  </w:rPr>
                  <w:t>One Sample T-test (2 points)</w:t>
                </w:r>
                <w:r w:rsidRPr="009D1468">
                  <w:rPr>
                    <w:rFonts w:ascii="Aptos Light" w:hAnsi="Aptos Light"/>
                    <w:b w:val="0"/>
                    <w:bCs w:val="0"/>
                    <w:noProof/>
                    <w:webHidden/>
                  </w:rPr>
                  <w:tab/>
                </w:r>
                <w:r w:rsidRPr="009D1468">
                  <w:rPr>
                    <w:rFonts w:ascii="Aptos Light" w:hAnsi="Aptos Light"/>
                    <w:b w:val="0"/>
                    <w:bCs w:val="0"/>
                    <w:noProof/>
                    <w:webHidden/>
                  </w:rPr>
                  <w:fldChar w:fldCharType="begin"/>
                </w:r>
                <w:r w:rsidRPr="009D1468">
                  <w:rPr>
                    <w:rFonts w:ascii="Aptos Light" w:hAnsi="Aptos Light"/>
                    <w:b w:val="0"/>
                    <w:bCs w:val="0"/>
                    <w:noProof/>
                    <w:webHidden/>
                  </w:rPr>
                  <w:instrText xml:space="preserve"> PAGEREF _Toc222137210 \h </w:instrText>
                </w:r>
                <w:r w:rsidRPr="009D1468">
                  <w:rPr>
                    <w:rFonts w:ascii="Aptos Light" w:hAnsi="Aptos Light"/>
                    <w:b w:val="0"/>
                    <w:bCs w:val="0"/>
                    <w:noProof/>
                    <w:webHidden/>
                  </w:rPr>
                </w:r>
                <w:r w:rsidRPr="009D1468">
                  <w:rPr>
                    <w:rFonts w:ascii="Aptos Light" w:hAnsi="Aptos Light"/>
                    <w:b w:val="0"/>
                    <w:bCs w:val="0"/>
                    <w:noProof/>
                    <w:webHidden/>
                  </w:rPr>
                  <w:fldChar w:fldCharType="separate"/>
                </w:r>
                <w:r w:rsidRPr="009D1468">
                  <w:rPr>
                    <w:rFonts w:ascii="Aptos Light" w:hAnsi="Aptos Light"/>
                    <w:b w:val="0"/>
                    <w:bCs w:val="0"/>
                    <w:noProof/>
                    <w:webHidden/>
                  </w:rPr>
                  <w:t>16</w:t>
                </w:r>
                <w:r w:rsidRPr="009D1468">
                  <w:rPr>
                    <w:rFonts w:ascii="Aptos Light" w:hAnsi="Aptos Light"/>
                    <w:b w:val="0"/>
                    <w:bCs w:val="0"/>
                    <w:noProof/>
                    <w:webHidden/>
                  </w:rPr>
                  <w:fldChar w:fldCharType="end"/>
                </w:r>
              </w:hyperlink>
            </w:p>
            <w:p w14:paraId="67BCC9FB" w14:textId="6305481D" w:rsidR="009D1468" w:rsidRPr="009D1468" w:rsidRDefault="009D1468" w:rsidP="009D1468">
              <w:pPr>
                <w:spacing w:line="360" w:lineRule="auto"/>
                <w:rPr>
                  <w:rFonts w:ascii="Aptos Light" w:hAnsi="Aptos Light"/>
                </w:rPr>
              </w:pPr>
              <w:r w:rsidRPr="009D1468">
                <w:rPr>
                  <w:rFonts w:ascii="Aptos Light" w:hAnsi="Aptos Light"/>
                  <w:noProof/>
                </w:rPr>
                <w:fldChar w:fldCharType="end"/>
              </w:r>
            </w:p>
          </w:sdtContent>
        </w:sdt>
        <w:p w14:paraId="6C242B42" w14:textId="77777777" w:rsidR="009D1468" w:rsidRPr="009D1468" w:rsidRDefault="009D1468" w:rsidP="00886DAF">
          <w:pPr>
            <w:spacing w:line="360" w:lineRule="auto"/>
            <w:rPr>
              <w:rFonts w:ascii="Aptos Light" w:hAnsi="Aptos Light"/>
              <w:rtl/>
            </w:rPr>
          </w:pPr>
        </w:p>
        <w:p w14:paraId="0DF8AD2E" w14:textId="77777777" w:rsidR="009D1468" w:rsidRPr="009D1468" w:rsidRDefault="009D1468" w:rsidP="00886DAF">
          <w:pPr>
            <w:spacing w:line="360" w:lineRule="auto"/>
            <w:rPr>
              <w:rFonts w:ascii="Aptos Light" w:hAnsi="Aptos Light"/>
              <w:rtl/>
            </w:rPr>
          </w:pPr>
        </w:p>
        <w:p w14:paraId="7E0B60FA" w14:textId="77777777" w:rsidR="009D1468" w:rsidRPr="009D1468" w:rsidRDefault="009D1468" w:rsidP="00886DAF">
          <w:pPr>
            <w:spacing w:line="360" w:lineRule="auto"/>
            <w:rPr>
              <w:rFonts w:ascii="Aptos Light" w:hAnsi="Aptos Light"/>
              <w:rtl/>
            </w:rPr>
          </w:pPr>
        </w:p>
        <w:p w14:paraId="73859942" w14:textId="77777777" w:rsidR="009D1468" w:rsidRPr="009D1468" w:rsidRDefault="009D1468" w:rsidP="00886DAF">
          <w:pPr>
            <w:spacing w:line="360" w:lineRule="auto"/>
            <w:rPr>
              <w:rFonts w:ascii="Aptos Light" w:hAnsi="Aptos Light"/>
              <w:rtl/>
            </w:rPr>
          </w:pPr>
        </w:p>
        <w:p w14:paraId="23723102" w14:textId="159440C6" w:rsidR="003045BD" w:rsidRPr="009D1468" w:rsidRDefault="00F56632" w:rsidP="00886DAF">
          <w:pPr>
            <w:spacing w:line="360" w:lineRule="auto"/>
            <w:rPr>
              <w:rFonts w:ascii="Aptos Light" w:hAnsi="Aptos Light"/>
            </w:rPr>
          </w:pPr>
          <w:r w:rsidRPr="009D1468">
            <w:rPr>
              <w:rFonts w:ascii="Aptos Light" w:hAnsi="Aptos Light"/>
            </w:rPr>
            <w:br w:type="page"/>
          </w:r>
        </w:p>
      </w:sdtContent>
    </w:sdt>
    <w:p w14:paraId="0F2992B1" w14:textId="056ED142" w:rsidR="009936E3" w:rsidRPr="00AC5011" w:rsidRDefault="009936E3" w:rsidP="00886DAF">
      <w:pPr>
        <w:pStyle w:val="Heading2"/>
        <w:spacing w:line="360" w:lineRule="auto"/>
        <w:rPr>
          <w:rFonts w:ascii="Aptos Light" w:hAnsi="Aptos Light"/>
          <w:b/>
          <w:bCs/>
          <w:color w:val="EE0000"/>
        </w:rPr>
      </w:pPr>
      <w:bookmarkStart w:id="0" w:name="_Toc222137196"/>
      <w:r w:rsidRPr="00AC5011">
        <w:rPr>
          <w:rFonts w:ascii="Aptos Light" w:hAnsi="Aptos Light"/>
          <w:b/>
          <w:bCs/>
          <w:color w:val="EE0000"/>
        </w:rPr>
        <w:t>CLO1: Introduction and Data Wrangling</w:t>
      </w:r>
      <w:r w:rsidR="004417BB" w:rsidRPr="00AC5011">
        <w:rPr>
          <w:rFonts w:ascii="Aptos Light" w:hAnsi="Aptos Light"/>
          <w:b/>
          <w:bCs/>
          <w:color w:val="EE0000"/>
        </w:rPr>
        <w:t xml:space="preserve"> (5</w:t>
      </w:r>
      <w:r w:rsidR="00AB3499" w:rsidRPr="00AC5011">
        <w:rPr>
          <w:rFonts w:ascii="Aptos Light" w:hAnsi="Aptos Light"/>
          <w:b/>
          <w:bCs/>
          <w:color w:val="EE0000"/>
        </w:rPr>
        <w:t xml:space="preserve"> Points</w:t>
      </w:r>
      <w:r w:rsidR="004417BB" w:rsidRPr="00AC5011">
        <w:rPr>
          <w:rFonts w:ascii="Aptos Light" w:hAnsi="Aptos Light"/>
          <w:b/>
          <w:bCs/>
          <w:color w:val="EE0000"/>
        </w:rPr>
        <w:t>)</w:t>
      </w:r>
      <w:bookmarkEnd w:id="0"/>
    </w:p>
    <w:p w14:paraId="1FBDCE1C" w14:textId="77777777" w:rsidR="00356C86" w:rsidRPr="009D1468" w:rsidRDefault="00356C86" w:rsidP="00886DAF">
      <w:pPr>
        <w:spacing w:line="360" w:lineRule="auto"/>
        <w:rPr>
          <w:rFonts w:ascii="Aptos Light" w:hAnsi="Aptos Light"/>
        </w:rPr>
      </w:pPr>
    </w:p>
    <w:p w14:paraId="246D3648" w14:textId="5DBF7540" w:rsidR="00F434D5" w:rsidRPr="00AC5011" w:rsidRDefault="00D852D6" w:rsidP="00886DAF">
      <w:pPr>
        <w:pStyle w:val="Heading2"/>
        <w:spacing w:line="360" w:lineRule="auto"/>
        <w:rPr>
          <w:rFonts w:ascii="Aptos Light" w:hAnsi="Aptos Light"/>
          <w:b/>
          <w:bCs/>
        </w:rPr>
      </w:pPr>
      <w:bookmarkStart w:id="1" w:name="_Toc222137197"/>
      <w:r w:rsidRPr="00AC5011">
        <w:rPr>
          <w:rFonts w:ascii="Aptos Light" w:hAnsi="Aptos Light"/>
          <w:b/>
          <w:bCs/>
        </w:rPr>
        <w:t>Purpose of Data Analysis</w:t>
      </w:r>
      <w:r w:rsidR="00345846" w:rsidRPr="00AC5011">
        <w:rPr>
          <w:rFonts w:ascii="Aptos Light" w:hAnsi="Aptos Light"/>
          <w:b/>
          <w:bCs/>
        </w:rPr>
        <w:t xml:space="preserve"> (1 point)</w:t>
      </w:r>
      <w:bookmarkEnd w:id="1"/>
    </w:p>
    <w:p w14:paraId="76E1CB5D" w14:textId="77777777" w:rsidR="00F434D5" w:rsidRPr="009D1468" w:rsidRDefault="00F434D5" w:rsidP="00886DAF">
      <w:pPr>
        <w:pStyle w:val="NormalWeb"/>
        <w:spacing w:line="360" w:lineRule="auto"/>
        <w:rPr>
          <w:rFonts w:ascii="Aptos Light" w:hAnsi="Aptos Light"/>
        </w:rPr>
      </w:pPr>
      <w:r w:rsidRPr="009D1468">
        <w:rPr>
          <w:rFonts w:ascii="Aptos Light" w:hAnsi="Aptos Light"/>
        </w:rPr>
        <w:t>The purpose of this data analysis is to examine the medical insurance dataset and understand the factors that affect insurance charges. The dataset includes several variables such as age, gender, body mass index (BMI), number of children, smoking status, region, and medical insurance charges.</w:t>
      </w:r>
    </w:p>
    <w:p w14:paraId="4F43B116" w14:textId="77777777" w:rsidR="00F434D5" w:rsidRPr="009D1468" w:rsidRDefault="00F434D5" w:rsidP="00886DAF">
      <w:pPr>
        <w:pStyle w:val="NormalWeb"/>
        <w:spacing w:line="360" w:lineRule="auto"/>
        <w:rPr>
          <w:rFonts w:ascii="Aptos Light" w:hAnsi="Aptos Light"/>
        </w:rPr>
      </w:pPr>
      <w:r w:rsidRPr="009D1468">
        <w:rPr>
          <w:rFonts w:ascii="Aptos Light" w:hAnsi="Aptos Light"/>
        </w:rPr>
        <w:t>In this project, we want to study how these independent variables influence the dependent variable, which is the insurance charges. We aim to explore whether factors like smoking, age, or BMI increase the cost of insurance. By analyzing the data, we can identify patterns, trends, and relationships between the variables.</w:t>
      </w:r>
    </w:p>
    <w:p w14:paraId="1944DA39" w14:textId="23FB9A4E" w:rsidR="00222206" w:rsidRPr="009D1468" w:rsidRDefault="00F434D5" w:rsidP="003F0F17">
      <w:pPr>
        <w:pStyle w:val="NormalWeb"/>
        <w:spacing w:line="360" w:lineRule="auto"/>
        <w:rPr>
          <w:rFonts w:ascii="Aptos Light" w:hAnsi="Aptos Light"/>
        </w:rPr>
      </w:pPr>
      <w:r w:rsidRPr="009D1468">
        <w:rPr>
          <w:rFonts w:ascii="Aptos Light" w:hAnsi="Aptos Light"/>
        </w:rPr>
        <w:t>This analysis is important because medical insurance costs can vary between individuals. Understanding the main factors that affect these costs can help insurance companies improve their pricing strategies. It can also help individuals understand what increases their medical expenses. Overall, this project supports data-driven decision-making by using statistical analysis and visualization techniques.</w:t>
      </w:r>
    </w:p>
    <w:p w14:paraId="5170D3AF" w14:textId="2E082804" w:rsidR="00222206" w:rsidRPr="00AC5011" w:rsidRDefault="00D852D6" w:rsidP="00886DAF">
      <w:pPr>
        <w:pStyle w:val="Heading2"/>
        <w:spacing w:line="360" w:lineRule="auto"/>
        <w:rPr>
          <w:rFonts w:ascii="Aptos Light" w:hAnsi="Aptos Light"/>
          <w:b/>
          <w:bCs/>
        </w:rPr>
      </w:pPr>
      <w:bookmarkStart w:id="2" w:name="_Toc222137198"/>
      <w:r w:rsidRPr="00AC5011">
        <w:rPr>
          <w:rFonts w:ascii="Aptos Light" w:hAnsi="Aptos Light"/>
          <w:b/>
          <w:bCs/>
        </w:rPr>
        <w:t>Type of Programming</w:t>
      </w:r>
      <w:r w:rsidR="00345846" w:rsidRPr="00AC5011">
        <w:rPr>
          <w:rFonts w:ascii="Aptos Light" w:hAnsi="Aptos Light"/>
          <w:b/>
          <w:bCs/>
        </w:rPr>
        <w:t xml:space="preserve"> (1 point)</w:t>
      </w:r>
      <w:bookmarkEnd w:id="2"/>
    </w:p>
    <w:p w14:paraId="5E30E621" w14:textId="77777777" w:rsidR="00F434D5" w:rsidRPr="009D1468" w:rsidRDefault="00F434D5" w:rsidP="00886DAF">
      <w:pPr>
        <w:pStyle w:val="HintText"/>
        <w:spacing w:line="360" w:lineRule="auto"/>
        <w:rPr>
          <w:rFonts w:ascii="Aptos Light" w:hAnsi="Aptos Light"/>
        </w:rPr>
      </w:pPr>
    </w:p>
    <w:p w14:paraId="748A421A" w14:textId="77777777" w:rsidR="00C75594" w:rsidRPr="009D1468" w:rsidRDefault="00C75594" w:rsidP="00886DAF">
      <w:pPr>
        <w:pStyle w:val="HintText"/>
        <w:numPr>
          <w:ilvl w:val="0"/>
          <w:numId w:val="6"/>
        </w:numPr>
        <w:spacing w:line="360" w:lineRule="auto"/>
        <w:rPr>
          <w:rFonts w:ascii="Aptos Light" w:hAnsi="Aptos Light" w:cs="Times New Roman"/>
          <w:sz w:val="24"/>
          <w:szCs w:val="24"/>
        </w:rPr>
      </w:pPr>
      <w:r w:rsidRPr="009D1468">
        <w:rPr>
          <w:rFonts w:ascii="Aptos Light" w:hAnsi="Aptos Light" w:cs="Times New Roman"/>
          <w:color w:val="C00000"/>
          <w:sz w:val="24"/>
          <w:szCs w:val="24"/>
          <w:u w:val="single"/>
        </w:rPr>
        <w:t>Python</w:t>
      </w:r>
      <w:r w:rsidRPr="009D1468">
        <w:rPr>
          <w:rFonts w:ascii="Aptos Light" w:hAnsi="Aptos Light" w:cs="Times New Roman"/>
          <w:color w:val="C00000"/>
          <w:sz w:val="24"/>
          <w:szCs w:val="24"/>
        </w:rPr>
        <w:t xml:space="preserve"> </w:t>
      </w:r>
      <w:r w:rsidRPr="009D1468">
        <w:rPr>
          <w:rFonts w:ascii="Aptos Light" w:hAnsi="Aptos Light" w:cs="Times New Roman"/>
          <w:sz w:val="24"/>
          <w:szCs w:val="24"/>
        </w:rPr>
        <w:t>was selected because it provides powerful libraries that support data cleaning, analysis, statistical analysis, and hypothesis testing in one environment.</w:t>
      </w:r>
    </w:p>
    <w:p w14:paraId="7716C7AB" w14:textId="77777777" w:rsidR="00C75594" w:rsidRPr="009D1468" w:rsidRDefault="00C75594" w:rsidP="00886DAF">
      <w:pPr>
        <w:pStyle w:val="HintText"/>
        <w:spacing w:line="360" w:lineRule="auto"/>
        <w:rPr>
          <w:rFonts w:ascii="Aptos Light" w:hAnsi="Aptos Light" w:cs="Times New Roman"/>
          <w:sz w:val="24"/>
          <w:szCs w:val="24"/>
        </w:rPr>
      </w:pPr>
    </w:p>
    <w:p w14:paraId="7CC03724" w14:textId="77777777" w:rsidR="00C75594" w:rsidRPr="009D1468" w:rsidRDefault="00C75594" w:rsidP="00886DAF">
      <w:pPr>
        <w:pStyle w:val="HintText"/>
        <w:numPr>
          <w:ilvl w:val="0"/>
          <w:numId w:val="6"/>
        </w:numPr>
        <w:spacing w:line="360" w:lineRule="auto"/>
        <w:rPr>
          <w:rFonts w:ascii="Aptos Light" w:hAnsi="Aptos Light" w:cs="Times New Roman"/>
          <w:sz w:val="24"/>
          <w:szCs w:val="24"/>
        </w:rPr>
      </w:pPr>
      <w:r w:rsidRPr="009D1468">
        <w:rPr>
          <w:rFonts w:ascii="Aptos Light" w:hAnsi="Aptos Light" w:cs="Times New Roman"/>
          <w:sz w:val="24"/>
          <w:szCs w:val="24"/>
        </w:rPr>
        <w:t xml:space="preserve">The </w:t>
      </w:r>
      <w:r w:rsidRPr="009D1468">
        <w:rPr>
          <w:rFonts w:ascii="Aptos Light" w:hAnsi="Aptos Light" w:cs="Times New Roman"/>
          <w:color w:val="C00000"/>
          <w:sz w:val="24"/>
          <w:szCs w:val="24"/>
          <w:u w:val="single"/>
        </w:rPr>
        <w:t>Pandas library</w:t>
      </w:r>
      <w:r w:rsidRPr="009D1468">
        <w:rPr>
          <w:rFonts w:ascii="Aptos Light" w:hAnsi="Aptos Light" w:cs="Times New Roman"/>
          <w:color w:val="C00000"/>
          <w:sz w:val="24"/>
          <w:szCs w:val="24"/>
        </w:rPr>
        <w:t xml:space="preserve"> </w:t>
      </w:r>
      <w:r w:rsidRPr="009D1468">
        <w:rPr>
          <w:rFonts w:ascii="Aptos Light" w:hAnsi="Aptos Light" w:cs="Times New Roman"/>
          <w:sz w:val="24"/>
          <w:szCs w:val="24"/>
        </w:rPr>
        <w:t>will be used to load and manipulate the dataset, perform sampling, and calculate descriptive statistics.</w:t>
      </w:r>
    </w:p>
    <w:p w14:paraId="751052B7" w14:textId="77777777" w:rsidR="00C75594" w:rsidRPr="009D1468" w:rsidRDefault="00C75594" w:rsidP="00886DAF">
      <w:pPr>
        <w:pStyle w:val="HintText"/>
        <w:spacing w:line="360" w:lineRule="auto"/>
        <w:rPr>
          <w:rFonts w:ascii="Aptos Light" w:hAnsi="Aptos Light" w:cs="Times New Roman"/>
          <w:sz w:val="24"/>
          <w:szCs w:val="24"/>
        </w:rPr>
      </w:pPr>
    </w:p>
    <w:p w14:paraId="0E42333D" w14:textId="77777777" w:rsidR="00C75594" w:rsidRPr="009D1468" w:rsidRDefault="00C75594" w:rsidP="00886DAF">
      <w:pPr>
        <w:pStyle w:val="HintText"/>
        <w:numPr>
          <w:ilvl w:val="0"/>
          <w:numId w:val="6"/>
        </w:numPr>
        <w:spacing w:line="360" w:lineRule="auto"/>
        <w:rPr>
          <w:rFonts w:ascii="Aptos Light" w:hAnsi="Aptos Light" w:cs="Times New Roman"/>
          <w:sz w:val="24"/>
          <w:szCs w:val="24"/>
        </w:rPr>
      </w:pPr>
      <w:r w:rsidRPr="009D1468">
        <w:rPr>
          <w:rFonts w:ascii="Aptos Light" w:hAnsi="Aptos Light" w:cs="Times New Roman"/>
          <w:sz w:val="24"/>
          <w:szCs w:val="24"/>
        </w:rPr>
        <w:t xml:space="preserve">Numerical computations and mathematical operations were done with the </w:t>
      </w:r>
      <w:r w:rsidRPr="009D1468">
        <w:rPr>
          <w:rFonts w:ascii="Aptos Light" w:hAnsi="Aptos Light" w:cs="Times New Roman"/>
          <w:color w:val="C00000"/>
          <w:sz w:val="24"/>
          <w:szCs w:val="24"/>
          <w:u w:val="single"/>
        </w:rPr>
        <w:t>NumPy library</w:t>
      </w:r>
      <w:r w:rsidRPr="009D1468">
        <w:rPr>
          <w:rFonts w:ascii="Aptos Light" w:hAnsi="Aptos Light" w:cs="Times New Roman"/>
          <w:sz w:val="24"/>
          <w:szCs w:val="24"/>
        </w:rPr>
        <w:t>.</w:t>
      </w:r>
    </w:p>
    <w:p w14:paraId="1CB46F46" w14:textId="77777777" w:rsidR="00C75594" w:rsidRPr="009D1468" w:rsidRDefault="00C75594" w:rsidP="00886DAF">
      <w:pPr>
        <w:pStyle w:val="HintText"/>
        <w:spacing w:line="360" w:lineRule="auto"/>
        <w:rPr>
          <w:rFonts w:ascii="Aptos Light" w:hAnsi="Aptos Light" w:cs="Times New Roman"/>
          <w:sz w:val="24"/>
          <w:szCs w:val="24"/>
        </w:rPr>
      </w:pPr>
    </w:p>
    <w:p w14:paraId="3D7C25BD" w14:textId="5A26FAB7" w:rsidR="00F434D5" w:rsidRPr="009D1468" w:rsidRDefault="00C75594" w:rsidP="00886DAF">
      <w:pPr>
        <w:pStyle w:val="HintText"/>
        <w:numPr>
          <w:ilvl w:val="0"/>
          <w:numId w:val="6"/>
        </w:numPr>
        <w:spacing w:line="360" w:lineRule="auto"/>
        <w:rPr>
          <w:rFonts w:ascii="Aptos Light" w:hAnsi="Aptos Light"/>
        </w:rPr>
      </w:pPr>
      <w:r w:rsidRPr="009D1468">
        <w:rPr>
          <w:rFonts w:ascii="Aptos Light" w:hAnsi="Aptos Light" w:cs="Times New Roman"/>
          <w:sz w:val="24"/>
          <w:szCs w:val="24"/>
        </w:rPr>
        <w:t xml:space="preserve">The </w:t>
      </w:r>
      <w:r w:rsidRPr="009D1468">
        <w:rPr>
          <w:rFonts w:ascii="Aptos Light" w:hAnsi="Aptos Light" w:cs="Times New Roman"/>
          <w:color w:val="C00000"/>
          <w:sz w:val="24"/>
          <w:szCs w:val="24"/>
          <w:u w:val="single"/>
        </w:rPr>
        <w:t>Matplotlib and Seaborn libraries</w:t>
      </w:r>
      <w:r w:rsidRPr="009D1468">
        <w:rPr>
          <w:rFonts w:ascii="Aptos Light" w:hAnsi="Aptos Light" w:cs="Times New Roman"/>
          <w:color w:val="C00000"/>
          <w:sz w:val="24"/>
          <w:szCs w:val="24"/>
        </w:rPr>
        <w:t xml:space="preserve"> </w:t>
      </w:r>
      <w:r w:rsidRPr="009D1468">
        <w:rPr>
          <w:rFonts w:ascii="Aptos Light" w:hAnsi="Aptos Light" w:cs="Times New Roman"/>
          <w:sz w:val="24"/>
          <w:szCs w:val="24"/>
        </w:rPr>
        <w:t>were used to generate visualizations such as scatter plots, box plots, histograms, and heat maps to better understand patterns and relationships in the data.</w:t>
      </w:r>
    </w:p>
    <w:p w14:paraId="70BF37B1" w14:textId="77777777" w:rsidR="00222206" w:rsidRPr="009D1468" w:rsidRDefault="00222206" w:rsidP="00886DAF">
      <w:pPr>
        <w:spacing w:line="360" w:lineRule="auto"/>
        <w:rPr>
          <w:rFonts w:ascii="Aptos Light" w:hAnsi="Aptos Light"/>
        </w:rPr>
      </w:pPr>
    </w:p>
    <w:p w14:paraId="03A0124C" w14:textId="065B6B78" w:rsidR="00222206" w:rsidRPr="00AC5011" w:rsidRDefault="00D852D6" w:rsidP="003F0F17">
      <w:pPr>
        <w:pStyle w:val="Heading2"/>
        <w:spacing w:line="360" w:lineRule="auto"/>
        <w:rPr>
          <w:rFonts w:ascii="Aptos Light" w:hAnsi="Aptos Light"/>
          <w:b/>
          <w:bCs/>
        </w:rPr>
      </w:pPr>
      <w:bookmarkStart w:id="3" w:name="_Toc222137199"/>
      <w:r w:rsidRPr="00AC5011">
        <w:rPr>
          <w:rFonts w:ascii="Aptos Light" w:hAnsi="Aptos Light"/>
          <w:b/>
          <w:bCs/>
        </w:rPr>
        <w:t>Type and Purpose of ML algorithm</w:t>
      </w:r>
      <w:r w:rsidR="00222206" w:rsidRPr="00AC5011">
        <w:rPr>
          <w:rFonts w:ascii="Aptos Light" w:hAnsi="Aptos Light"/>
          <w:b/>
          <w:bCs/>
        </w:rPr>
        <w:t xml:space="preserve"> </w:t>
      </w:r>
      <w:r w:rsidR="00345846" w:rsidRPr="00AC5011">
        <w:rPr>
          <w:rFonts w:ascii="Aptos Light" w:hAnsi="Aptos Light"/>
          <w:b/>
          <w:bCs/>
        </w:rPr>
        <w:t>(1 point)</w:t>
      </w:r>
      <w:bookmarkEnd w:id="3"/>
      <w:r w:rsidR="00222206" w:rsidRPr="00AC5011">
        <w:rPr>
          <w:rFonts w:ascii="Aptos Light" w:hAnsi="Aptos Light"/>
          <w:b/>
          <w:bCs/>
        </w:rPr>
        <w:tab/>
      </w:r>
    </w:p>
    <w:p w14:paraId="7A84D068" w14:textId="77777777" w:rsidR="00CC0B3E" w:rsidRPr="009D1468" w:rsidRDefault="00CC0B3E" w:rsidP="00886DAF">
      <w:pPr>
        <w:pStyle w:val="NormalWeb"/>
        <w:spacing w:line="360" w:lineRule="auto"/>
        <w:rPr>
          <w:rFonts w:ascii="Aptos Light" w:hAnsi="Aptos Light"/>
        </w:rPr>
      </w:pPr>
      <w:r w:rsidRPr="009D1468">
        <w:rPr>
          <w:rFonts w:ascii="Aptos Light" w:hAnsi="Aptos Light"/>
        </w:rPr>
        <w:t xml:space="preserve">The type of machine learning used in this project is </w:t>
      </w:r>
      <w:r w:rsidRPr="009D1468">
        <w:rPr>
          <w:rStyle w:val="Strong"/>
          <w:rFonts w:ascii="Aptos Light" w:hAnsi="Aptos Light"/>
          <w:b w:val="0"/>
          <w:bCs w:val="0"/>
          <w:color w:val="C00000"/>
          <w:u w:val="single"/>
        </w:rPr>
        <w:t>Supervised Learning</w:t>
      </w:r>
      <w:r w:rsidRPr="009D1468">
        <w:rPr>
          <w:rFonts w:ascii="Aptos Light" w:hAnsi="Aptos Light"/>
        </w:rPr>
        <w:t>. Supervised learning is used when there is a dependent variable that we want to analyze or predict using other independent variables.</w:t>
      </w:r>
    </w:p>
    <w:p w14:paraId="543C3126" w14:textId="77777777" w:rsidR="00CC0B3E" w:rsidRPr="009D1468" w:rsidRDefault="00CC0B3E" w:rsidP="00886DAF">
      <w:pPr>
        <w:pStyle w:val="NormalWeb"/>
        <w:spacing w:line="360" w:lineRule="auto"/>
        <w:rPr>
          <w:rFonts w:ascii="Aptos Light" w:hAnsi="Aptos Light"/>
        </w:rPr>
      </w:pPr>
      <w:r w:rsidRPr="009D1468">
        <w:rPr>
          <w:rFonts w:ascii="Aptos Light" w:hAnsi="Aptos Light"/>
        </w:rPr>
        <w:t xml:space="preserve">In this dataset, the dependent variable is </w:t>
      </w:r>
      <w:r w:rsidRPr="009D1468">
        <w:rPr>
          <w:rStyle w:val="Strong"/>
          <w:rFonts w:ascii="Aptos Light" w:hAnsi="Aptos Light"/>
          <w:b w:val="0"/>
          <w:bCs w:val="0"/>
          <w:color w:val="C00000"/>
          <w:u w:val="single"/>
        </w:rPr>
        <w:t>insurance charges</w:t>
      </w:r>
      <w:r w:rsidRPr="009D1468">
        <w:rPr>
          <w:rFonts w:ascii="Aptos Light" w:hAnsi="Aptos Light"/>
        </w:rPr>
        <w:t xml:space="preserve">, which is a numerical value. Since the target variable is numeric, the suitable approach is </w:t>
      </w:r>
      <w:r w:rsidRPr="009D1468">
        <w:rPr>
          <w:rStyle w:val="Strong"/>
          <w:rFonts w:ascii="Aptos Light" w:hAnsi="Aptos Light"/>
          <w:b w:val="0"/>
          <w:bCs w:val="0"/>
          <w:color w:val="C00000"/>
          <w:u w:val="single"/>
        </w:rPr>
        <w:t>Regression</w:t>
      </w:r>
      <w:r w:rsidRPr="009D1468">
        <w:rPr>
          <w:rFonts w:ascii="Aptos Light" w:hAnsi="Aptos Light"/>
        </w:rPr>
        <w:t>, which is a type of supervised learning. Regression helps us understand how different factors such as age, BMI, smoking status, and number of children influence insurance charges.</w:t>
      </w:r>
    </w:p>
    <w:p w14:paraId="1DF447F8" w14:textId="1501F2C4" w:rsidR="00C75594" w:rsidRPr="009D1468" w:rsidRDefault="00CC0B3E" w:rsidP="00886DAF">
      <w:pPr>
        <w:pStyle w:val="NormalWeb"/>
        <w:spacing w:line="360" w:lineRule="auto"/>
        <w:rPr>
          <w:rFonts w:ascii="Aptos Light" w:hAnsi="Aptos Light"/>
          <w:rtl/>
        </w:rPr>
      </w:pPr>
      <w:r w:rsidRPr="009D1468">
        <w:rPr>
          <w:rFonts w:ascii="Aptos Light" w:hAnsi="Aptos Light"/>
        </w:rPr>
        <w:t>The purpose of using this method is to examine the relationship between the independent variables and the insurance cost. It helps identify the most important factors that increase medical expenses and supports data-driven decision-making.</w:t>
      </w:r>
    </w:p>
    <w:p w14:paraId="1EAA57B2" w14:textId="2A45EBF4" w:rsidR="00B40637" w:rsidRPr="00AC5011" w:rsidRDefault="00D852D6" w:rsidP="003F0F17">
      <w:pPr>
        <w:pStyle w:val="Heading2"/>
        <w:spacing w:line="360" w:lineRule="auto"/>
        <w:rPr>
          <w:rFonts w:ascii="Aptos Light" w:hAnsi="Aptos Light"/>
          <w:b/>
          <w:bCs/>
        </w:rPr>
      </w:pPr>
      <w:bookmarkStart w:id="4" w:name="_Toc222137200"/>
      <w:r w:rsidRPr="00AC5011">
        <w:rPr>
          <w:rFonts w:ascii="Aptos Light" w:hAnsi="Aptos Light"/>
          <w:b/>
          <w:bCs/>
        </w:rPr>
        <w:t xml:space="preserve">Identify the Varaibles </w:t>
      </w:r>
      <w:r w:rsidR="00345846" w:rsidRPr="00AC5011">
        <w:rPr>
          <w:rFonts w:ascii="Aptos Light" w:hAnsi="Aptos Light"/>
          <w:b/>
          <w:bCs/>
        </w:rPr>
        <w:t>(1 point)</w:t>
      </w:r>
      <w:bookmarkEnd w:id="4"/>
      <w:r w:rsidRPr="00AC5011">
        <w:rPr>
          <w:rFonts w:ascii="Aptos Light" w:hAnsi="Aptos Light"/>
          <w:b/>
          <w:bCs/>
        </w:rPr>
        <w:tab/>
      </w:r>
    </w:p>
    <w:p w14:paraId="01C7EF4F" w14:textId="2527D176" w:rsidR="00B40637" w:rsidRPr="009D1468" w:rsidRDefault="00B40637" w:rsidP="00886DAF">
      <w:pPr>
        <w:pStyle w:val="NormalWeb"/>
        <w:numPr>
          <w:ilvl w:val="0"/>
          <w:numId w:val="10"/>
        </w:numPr>
        <w:spacing w:line="360" w:lineRule="auto"/>
        <w:rPr>
          <w:rFonts w:ascii="Aptos Light" w:hAnsi="Aptos Light"/>
        </w:rPr>
      </w:pPr>
      <w:r w:rsidRPr="009D1468">
        <w:rPr>
          <w:rStyle w:val="Strong"/>
          <w:rFonts w:ascii="Aptos Light" w:hAnsi="Aptos Light"/>
          <w:b w:val="0"/>
          <w:bCs w:val="0"/>
        </w:rPr>
        <w:t>Dependent Variable:</w:t>
      </w:r>
    </w:p>
    <w:p w14:paraId="68DEE4EB" w14:textId="5BA0D358" w:rsidR="00B40637" w:rsidRPr="009D1468" w:rsidRDefault="00B40637" w:rsidP="00886DAF">
      <w:pPr>
        <w:pStyle w:val="NormalWeb"/>
        <w:numPr>
          <w:ilvl w:val="0"/>
          <w:numId w:val="11"/>
        </w:numPr>
        <w:spacing w:line="360" w:lineRule="auto"/>
        <w:rPr>
          <w:rFonts w:ascii="Aptos Light" w:hAnsi="Aptos Light"/>
        </w:rPr>
      </w:pPr>
      <w:r w:rsidRPr="009D1468">
        <w:rPr>
          <w:rStyle w:val="Strong"/>
          <w:rFonts w:ascii="Aptos Light" w:hAnsi="Aptos Light"/>
          <w:b w:val="0"/>
          <w:bCs w:val="0"/>
        </w:rPr>
        <w:t>Insurance Charges</w:t>
      </w:r>
      <w:r w:rsidRPr="009D1468">
        <w:rPr>
          <w:rFonts w:ascii="Aptos Light" w:hAnsi="Aptos Light"/>
        </w:rPr>
        <w:br/>
      </w:r>
      <w:r w:rsidR="003F0F17" w:rsidRPr="009D1468">
        <w:rPr>
          <w:rFonts w:ascii="Aptos Light" w:hAnsi="Aptos Light"/>
        </w:rPr>
        <w:t xml:space="preserve">•  </w:t>
      </w:r>
      <w:r w:rsidRPr="009D1468">
        <w:rPr>
          <w:rFonts w:ascii="Aptos Light" w:hAnsi="Aptos Light"/>
        </w:rPr>
        <w:t>This is the dependent variable because it represents the outcome we want to analyze.</w:t>
      </w:r>
      <w:r w:rsidRPr="009D1468">
        <w:rPr>
          <w:rFonts w:ascii="Aptos Light" w:hAnsi="Aptos Light"/>
        </w:rPr>
        <w:br/>
      </w:r>
      <w:r w:rsidR="003F0F17" w:rsidRPr="009D1468">
        <w:rPr>
          <w:rFonts w:ascii="Aptos Light" w:hAnsi="Aptos Light"/>
        </w:rPr>
        <w:t xml:space="preserve">•  </w:t>
      </w:r>
      <w:r w:rsidRPr="009D1468">
        <w:rPr>
          <w:rFonts w:ascii="Aptos Light" w:hAnsi="Aptos Light"/>
        </w:rPr>
        <w:t>Insurance charges depend on personal and health-related factors included in the dataset.</w:t>
      </w:r>
      <w:r w:rsidRPr="009D1468">
        <w:rPr>
          <w:rFonts w:ascii="Aptos Light" w:hAnsi="Aptos Light"/>
        </w:rPr>
        <w:br/>
        <w:t>•  The goal of this project is to understand what increases or decreases medical insurance costs.</w:t>
      </w:r>
    </w:p>
    <w:p w14:paraId="4A00F731" w14:textId="1837420B" w:rsidR="00B40637" w:rsidRPr="009D1468" w:rsidRDefault="00B40637" w:rsidP="00886DAF">
      <w:pPr>
        <w:pStyle w:val="NormalWeb"/>
        <w:numPr>
          <w:ilvl w:val="0"/>
          <w:numId w:val="10"/>
        </w:numPr>
        <w:spacing w:line="360" w:lineRule="auto"/>
        <w:rPr>
          <w:rFonts w:ascii="Aptos Light" w:hAnsi="Aptos Light"/>
        </w:rPr>
      </w:pPr>
      <w:r w:rsidRPr="009D1468">
        <w:rPr>
          <w:rStyle w:val="Strong"/>
          <w:rFonts w:ascii="Aptos Light" w:hAnsi="Aptos Light"/>
          <w:b w:val="0"/>
          <w:bCs w:val="0"/>
        </w:rPr>
        <w:lastRenderedPageBreak/>
        <w:t>Independent Variables:</w:t>
      </w:r>
    </w:p>
    <w:p w14:paraId="2217FB41" w14:textId="6994E08D" w:rsidR="00B40637" w:rsidRPr="009D1468" w:rsidRDefault="00B40637" w:rsidP="00886DAF">
      <w:pPr>
        <w:pStyle w:val="NormalWeb"/>
        <w:numPr>
          <w:ilvl w:val="0"/>
          <w:numId w:val="11"/>
        </w:numPr>
        <w:spacing w:line="360" w:lineRule="auto"/>
        <w:rPr>
          <w:rFonts w:ascii="Aptos Light" w:hAnsi="Aptos Light"/>
        </w:rPr>
      </w:pPr>
      <w:r w:rsidRPr="009D1468">
        <w:rPr>
          <w:rStyle w:val="Strong"/>
          <w:rFonts w:ascii="Aptos Light" w:hAnsi="Aptos Light"/>
          <w:b w:val="0"/>
          <w:bCs w:val="0"/>
        </w:rPr>
        <w:t>Age</w:t>
      </w:r>
      <w:r w:rsidRPr="009D1468">
        <w:rPr>
          <w:rFonts w:ascii="Aptos Light" w:hAnsi="Aptos Light"/>
        </w:rPr>
        <w:t xml:space="preserve">  - Older individuals may have higher medical risks, which can increase insurance charges.</w:t>
      </w:r>
    </w:p>
    <w:p w14:paraId="383F6106" w14:textId="09F4830B" w:rsidR="00B40637" w:rsidRPr="009D1468" w:rsidRDefault="00B40637" w:rsidP="00886DAF">
      <w:pPr>
        <w:pStyle w:val="NormalWeb"/>
        <w:numPr>
          <w:ilvl w:val="0"/>
          <w:numId w:val="11"/>
        </w:numPr>
        <w:spacing w:line="360" w:lineRule="auto"/>
        <w:rPr>
          <w:rFonts w:ascii="Aptos Light" w:hAnsi="Aptos Light"/>
        </w:rPr>
      </w:pPr>
      <w:r w:rsidRPr="009D1468">
        <w:rPr>
          <w:rStyle w:val="Strong"/>
          <w:rFonts w:ascii="Aptos Light" w:hAnsi="Aptos Light"/>
          <w:b w:val="0"/>
          <w:bCs w:val="0"/>
        </w:rPr>
        <w:t xml:space="preserve">BMI </w:t>
      </w:r>
      <w:r w:rsidRPr="009D1468">
        <w:rPr>
          <w:rFonts w:ascii="Aptos Light" w:hAnsi="Aptos Light"/>
        </w:rPr>
        <w:t>-  Higher BMI may be associated with health problems, leading to higher insurance costs.</w:t>
      </w:r>
    </w:p>
    <w:p w14:paraId="5617E35D" w14:textId="21E3285F" w:rsidR="00B40637" w:rsidRPr="009D1468" w:rsidRDefault="00B40637" w:rsidP="00886DAF">
      <w:pPr>
        <w:pStyle w:val="NormalWeb"/>
        <w:numPr>
          <w:ilvl w:val="0"/>
          <w:numId w:val="11"/>
        </w:numPr>
        <w:spacing w:line="360" w:lineRule="auto"/>
        <w:rPr>
          <w:rFonts w:ascii="Aptos Light" w:hAnsi="Aptos Light"/>
        </w:rPr>
      </w:pPr>
      <w:r w:rsidRPr="009D1468">
        <w:rPr>
          <w:rStyle w:val="Strong"/>
          <w:rFonts w:ascii="Aptos Light" w:hAnsi="Aptos Light"/>
          <w:b w:val="0"/>
          <w:bCs w:val="0"/>
        </w:rPr>
        <w:t>Smoking Status</w:t>
      </w:r>
      <w:r w:rsidRPr="009D1468">
        <w:rPr>
          <w:rFonts w:ascii="Aptos Light" w:hAnsi="Aptos Light"/>
        </w:rPr>
        <w:t xml:space="preserve"> - Smokers usually have higher medical expenses compared to non-smokers.</w:t>
      </w:r>
    </w:p>
    <w:p w14:paraId="286A2A04" w14:textId="63876959" w:rsidR="00B40637" w:rsidRPr="009D1468" w:rsidRDefault="00B40637" w:rsidP="00886DAF">
      <w:pPr>
        <w:pStyle w:val="NormalWeb"/>
        <w:numPr>
          <w:ilvl w:val="0"/>
          <w:numId w:val="11"/>
        </w:numPr>
        <w:spacing w:line="360" w:lineRule="auto"/>
        <w:rPr>
          <w:rFonts w:ascii="Aptos Light" w:hAnsi="Aptos Light"/>
        </w:rPr>
      </w:pPr>
      <w:r w:rsidRPr="009D1468">
        <w:rPr>
          <w:rStyle w:val="Strong"/>
          <w:rFonts w:ascii="Aptos Light" w:hAnsi="Aptos Light"/>
          <w:b w:val="0"/>
          <w:bCs w:val="0"/>
        </w:rPr>
        <w:t>Number of Children</w:t>
      </w:r>
      <w:r w:rsidRPr="009D1468">
        <w:rPr>
          <w:rFonts w:ascii="Aptos Light" w:hAnsi="Aptos Light"/>
        </w:rPr>
        <w:t xml:space="preserve"> - May affect the overall medical coverage and cost.</w:t>
      </w:r>
    </w:p>
    <w:p w14:paraId="55F259CF" w14:textId="2D132AA4" w:rsidR="00B40637" w:rsidRPr="009D1468" w:rsidRDefault="00B40637" w:rsidP="00886DAF">
      <w:pPr>
        <w:pStyle w:val="NormalWeb"/>
        <w:numPr>
          <w:ilvl w:val="0"/>
          <w:numId w:val="11"/>
        </w:numPr>
        <w:spacing w:line="360" w:lineRule="auto"/>
        <w:rPr>
          <w:rFonts w:ascii="Aptos Light" w:hAnsi="Aptos Light"/>
        </w:rPr>
      </w:pPr>
      <w:r w:rsidRPr="009D1468">
        <w:rPr>
          <w:rStyle w:val="Strong"/>
          <w:rFonts w:ascii="Aptos Light" w:hAnsi="Aptos Light"/>
          <w:b w:val="0"/>
          <w:bCs w:val="0"/>
        </w:rPr>
        <w:t>Gender</w:t>
      </w:r>
      <w:r w:rsidRPr="009D1468">
        <w:rPr>
          <w:rFonts w:ascii="Aptos Light" w:hAnsi="Aptos Light"/>
        </w:rPr>
        <w:t xml:space="preserve"> -  Can influence certain health risks.</w:t>
      </w:r>
    </w:p>
    <w:p w14:paraId="2C6E079D" w14:textId="00657D3E" w:rsidR="00222206" w:rsidRPr="009D1468" w:rsidRDefault="00B40637" w:rsidP="003F0F17">
      <w:pPr>
        <w:pStyle w:val="NormalWeb"/>
        <w:numPr>
          <w:ilvl w:val="0"/>
          <w:numId w:val="11"/>
        </w:numPr>
        <w:spacing w:line="360" w:lineRule="auto"/>
        <w:rPr>
          <w:rFonts w:ascii="Aptos Light" w:hAnsi="Aptos Light"/>
        </w:rPr>
      </w:pPr>
      <w:r w:rsidRPr="009D1468">
        <w:rPr>
          <w:rStyle w:val="Strong"/>
          <w:rFonts w:ascii="Aptos Light" w:hAnsi="Aptos Light"/>
          <w:b w:val="0"/>
          <w:bCs w:val="0"/>
        </w:rPr>
        <w:t>Region</w:t>
      </w:r>
      <w:r w:rsidRPr="009D1468">
        <w:rPr>
          <w:rFonts w:ascii="Aptos Light" w:hAnsi="Aptos Light"/>
        </w:rPr>
        <w:t xml:space="preserve"> - Insurance charges may vary depending on the location.</w:t>
      </w:r>
    </w:p>
    <w:p w14:paraId="6B002081" w14:textId="6A072759" w:rsidR="00B40637" w:rsidRPr="00AC5011" w:rsidRDefault="00B77F9C" w:rsidP="00886DAF">
      <w:pPr>
        <w:pStyle w:val="Heading2"/>
        <w:spacing w:line="360" w:lineRule="auto"/>
        <w:rPr>
          <w:rFonts w:ascii="Aptos Light" w:hAnsi="Aptos Light"/>
          <w:b/>
          <w:bCs/>
          <w:rtl/>
        </w:rPr>
      </w:pPr>
      <w:bookmarkStart w:id="5" w:name="_Toc222137201"/>
      <w:r w:rsidRPr="00AC5011">
        <w:rPr>
          <w:rFonts w:ascii="Aptos Light" w:hAnsi="Aptos Light"/>
          <w:b/>
          <w:bCs/>
        </w:rPr>
        <w:t>Sampling</w:t>
      </w:r>
      <w:r w:rsidR="001C408E" w:rsidRPr="00AC5011">
        <w:rPr>
          <w:rFonts w:ascii="Aptos Light" w:hAnsi="Aptos Light"/>
          <w:b/>
          <w:bCs/>
        </w:rPr>
        <w:t xml:space="preserve"> </w:t>
      </w:r>
      <w:r w:rsidR="00345846" w:rsidRPr="00AC5011">
        <w:rPr>
          <w:rFonts w:ascii="Aptos Light" w:hAnsi="Aptos Light"/>
          <w:b/>
          <w:bCs/>
        </w:rPr>
        <w:t>(1 point)</w:t>
      </w:r>
      <w:bookmarkEnd w:id="5"/>
      <w:r w:rsidR="001C408E" w:rsidRPr="00AC5011">
        <w:rPr>
          <w:rFonts w:ascii="Aptos Light" w:hAnsi="Aptos Light"/>
          <w:b/>
          <w:bCs/>
        </w:rPr>
        <w:tab/>
      </w:r>
    </w:p>
    <w:p w14:paraId="55AF1671" w14:textId="77777777" w:rsidR="00203485" w:rsidRPr="009D1468" w:rsidRDefault="00203485" w:rsidP="00886DAF">
      <w:pPr>
        <w:pStyle w:val="NormalWeb"/>
        <w:spacing w:line="360" w:lineRule="auto"/>
        <w:rPr>
          <w:rFonts w:ascii="Aptos Light" w:hAnsi="Aptos Light"/>
        </w:rPr>
      </w:pPr>
      <w:r w:rsidRPr="009D1468">
        <w:rPr>
          <w:rFonts w:ascii="Aptos Light" w:hAnsi="Aptos Light"/>
        </w:rPr>
        <w:t>In this project, sampling is applied to ensure that the analysis is efficient and manageable. Since the dataset contains many records, sampling helps reduce the size of the data while maintaining its representativeness.</w:t>
      </w:r>
    </w:p>
    <w:p w14:paraId="38FCCE02" w14:textId="77777777" w:rsidR="00203485" w:rsidRPr="009D1468" w:rsidRDefault="00203485" w:rsidP="00886DAF">
      <w:pPr>
        <w:pStyle w:val="NormalWeb"/>
        <w:spacing w:line="360" w:lineRule="auto"/>
        <w:rPr>
          <w:rFonts w:ascii="Aptos Light" w:hAnsi="Aptos Light"/>
        </w:rPr>
      </w:pPr>
      <w:r w:rsidRPr="009D1468">
        <w:rPr>
          <w:rFonts w:ascii="Aptos Light" w:hAnsi="Aptos Light"/>
        </w:rPr>
        <w:t>Two types of sampling are used in this study:</w:t>
      </w:r>
    </w:p>
    <w:p w14:paraId="696FAED3" w14:textId="77777777" w:rsidR="00203485" w:rsidRPr="00AC5011" w:rsidRDefault="00203485" w:rsidP="00886DAF">
      <w:pPr>
        <w:pStyle w:val="NormalWeb"/>
        <w:spacing w:line="360" w:lineRule="auto"/>
        <w:rPr>
          <w:rFonts w:ascii="Aptos Light" w:hAnsi="Aptos Light"/>
          <w:color w:val="A50034" w:themeColor="accent4"/>
          <w:u w:val="single"/>
          <w:rtl/>
        </w:rPr>
      </w:pPr>
      <w:r w:rsidRPr="00AC5011">
        <w:rPr>
          <w:rFonts w:ascii="Aptos Light" w:hAnsi="Aptos Light"/>
          <w:color w:val="A50034" w:themeColor="accent4"/>
          <w:u w:val="single"/>
        </w:rPr>
        <w:t xml:space="preserve">• </w:t>
      </w:r>
      <w:r w:rsidRPr="00AC5011">
        <w:rPr>
          <w:rStyle w:val="Strong"/>
          <w:rFonts w:ascii="Aptos Light" w:hAnsi="Aptos Light"/>
          <w:color w:val="A50034" w:themeColor="accent4"/>
          <w:u w:val="single"/>
        </w:rPr>
        <w:t>Random Sampling</w:t>
      </w:r>
      <w:r w:rsidRPr="00AC5011">
        <w:rPr>
          <w:rFonts w:ascii="Aptos Light" w:hAnsi="Aptos Light"/>
          <w:color w:val="A50034" w:themeColor="accent4"/>
          <w:u w:val="single"/>
        </w:rPr>
        <w:t xml:space="preserve"> </w:t>
      </w:r>
    </w:p>
    <w:p w14:paraId="5577FE37" w14:textId="46F61425" w:rsidR="00203485" w:rsidRPr="009D1468" w:rsidRDefault="00203485" w:rsidP="00886DAF">
      <w:pPr>
        <w:pStyle w:val="NormalWeb"/>
        <w:spacing w:line="360" w:lineRule="auto"/>
        <w:rPr>
          <w:rFonts w:ascii="Aptos Light" w:hAnsi="Aptos Light"/>
        </w:rPr>
      </w:pPr>
      <w:r w:rsidRPr="009D1468">
        <w:rPr>
          <w:rFonts w:ascii="Aptos Light" w:hAnsi="Aptos Light"/>
        </w:rPr>
        <w:t>A random sample of size 150 is selected from the dataset. This ensures that every record has an equal probability of being chosen, which minimizes bias and provides a fair representation of the population.</w:t>
      </w:r>
    </w:p>
    <w:p w14:paraId="191A9BA8" w14:textId="77777777" w:rsidR="00203485" w:rsidRPr="00AC5011" w:rsidRDefault="00203485" w:rsidP="00886DAF">
      <w:pPr>
        <w:pStyle w:val="NormalWeb"/>
        <w:spacing w:line="360" w:lineRule="auto"/>
        <w:rPr>
          <w:rFonts w:ascii="Aptos Light" w:hAnsi="Aptos Light"/>
          <w:color w:val="A50034" w:themeColor="accent4"/>
          <w:u w:val="single"/>
          <w:rtl/>
        </w:rPr>
      </w:pPr>
      <w:r w:rsidRPr="00AC5011">
        <w:rPr>
          <w:rFonts w:ascii="Aptos Light" w:hAnsi="Aptos Light"/>
          <w:color w:val="A50034" w:themeColor="accent4"/>
          <w:u w:val="single"/>
        </w:rPr>
        <w:t xml:space="preserve">• </w:t>
      </w:r>
      <w:r w:rsidRPr="00AC5011">
        <w:rPr>
          <w:rStyle w:val="Strong"/>
          <w:rFonts w:ascii="Aptos Light" w:hAnsi="Aptos Light"/>
          <w:color w:val="A50034" w:themeColor="accent4"/>
          <w:u w:val="single"/>
        </w:rPr>
        <w:t>Systematic Sampling</w:t>
      </w:r>
      <w:r w:rsidRPr="00AC5011">
        <w:rPr>
          <w:rFonts w:ascii="Aptos Light" w:hAnsi="Aptos Light"/>
          <w:color w:val="A50034" w:themeColor="accent4"/>
          <w:u w:val="single"/>
        </w:rPr>
        <w:t xml:space="preserve"> </w:t>
      </w:r>
    </w:p>
    <w:p w14:paraId="77605580" w14:textId="7C02F915" w:rsidR="00203485" w:rsidRPr="009D1468" w:rsidRDefault="00203485" w:rsidP="00886DAF">
      <w:pPr>
        <w:pStyle w:val="NormalWeb"/>
        <w:spacing w:line="360" w:lineRule="auto"/>
        <w:rPr>
          <w:rFonts w:ascii="Aptos Light" w:hAnsi="Aptos Light"/>
        </w:rPr>
      </w:pPr>
      <w:r w:rsidRPr="009D1468">
        <w:rPr>
          <w:rFonts w:ascii="Aptos Light" w:hAnsi="Aptos Light"/>
        </w:rPr>
        <w:t>A structured sampling method is applied by selecting records using a fixed interval or defined condition. This method ensures organized and consistent data selection for analysis of the dependent variable (insurance charges).</w:t>
      </w:r>
    </w:p>
    <w:p w14:paraId="45BD0151" w14:textId="77777777" w:rsidR="00203485" w:rsidRPr="009D1468" w:rsidRDefault="00203485" w:rsidP="00886DAF">
      <w:pPr>
        <w:pStyle w:val="NormalWeb"/>
        <w:spacing w:line="360" w:lineRule="auto"/>
        <w:rPr>
          <w:rFonts w:ascii="Aptos Light" w:hAnsi="Aptos Light"/>
        </w:rPr>
      </w:pPr>
      <w:r w:rsidRPr="009D1468">
        <w:rPr>
          <w:rFonts w:ascii="Aptos Light" w:hAnsi="Aptos Light"/>
        </w:rPr>
        <w:lastRenderedPageBreak/>
        <w:t>Sampling is important because it allows us to perform descriptive statistics, correlation, and hypothesis testing efficiently while maintaining reliable and statistically valid results.</w:t>
      </w:r>
    </w:p>
    <w:p w14:paraId="5600BECD" w14:textId="7573F99F" w:rsidR="00AB3499" w:rsidRPr="00AC5011" w:rsidRDefault="00AB3499" w:rsidP="00886DAF">
      <w:pPr>
        <w:pStyle w:val="Heading2"/>
        <w:spacing w:line="360" w:lineRule="auto"/>
        <w:rPr>
          <w:rFonts w:ascii="Aptos Light" w:hAnsi="Aptos Light"/>
          <w:b/>
          <w:bCs/>
          <w:color w:val="EE0000"/>
        </w:rPr>
      </w:pPr>
      <w:bookmarkStart w:id="6" w:name="_Toc222137202"/>
      <w:r w:rsidRPr="00AC5011">
        <w:rPr>
          <w:rFonts w:ascii="Aptos Light" w:hAnsi="Aptos Light"/>
          <w:b/>
          <w:bCs/>
          <w:color w:val="EE0000"/>
        </w:rPr>
        <w:t xml:space="preserve">CLO2: Descriptive, Exploratory and </w:t>
      </w:r>
      <w:r w:rsidR="008623AB" w:rsidRPr="00AC5011">
        <w:rPr>
          <w:rFonts w:ascii="Aptos Light" w:hAnsi="Aptos Light"/>
          <w:b/>
          <w:bCs/>
          <w:color w:val="EE0000"/>
        </w:rPr>
        <w:t>Statistical Analysis</w:t>
      </w:r>
      <w:r w:rsidRPr="00AC5011">
        <w:rPr>
          <w:rFonts w:ascii="Aptos Light" w:hAnsi="Aptos Light"/>
          <w:b/>
          <w:bCs/>
          <w:color w:val="EE0000"/>
        </w:rPr>
        <w:t xml:space="preserve"> (</w:t>
      </w:r>
      <w:r w:rsidR="008623AB" w:rsidRPr="00AC5011">
        <w:rPr>
          <w:rFonts w:ascii="Aptos Light" w:hAnsi="Aptos Light"/>
          <w:b/>
          <w:bCs/>
          <w:color w:val="EE0000"/>
        </w:rPr>
        <w:t>10</w:t>
      </w:r>
      <w:r w:rsidRPr="00AC5011">
        <w:rPr>
          <w:rFonts w:ascii="Aptos Light" w:hAnsi="Aptos Light"/>
          <w:b/>
          <w:bCs/>
          <w:color w:val="EE0000"/>
        </w:rPr>
        <w:t xml:space="preserve"> Points)</w:t>
      </w:r>
      <w:bookmarkEnd w:id="6"/>
    </w:p>
    <w:p w14:paraId="78E72198" w14:textId="77777777" w:rsidR="00AB3499" w:rsidRPr="00AC5011" w:rsidRDefault="00AB3499" w:rsidP="00886DAF">
      <w:pPr>
        <w:pStyle w:val="Heading2"/>
        <w:spacing w:line="360" w:lineRule="auto"/>
        <w:rPr>
          <w:rFonts w:ascii="Aptos Light" w:hAnsi="Aptos Light"/>
          <w:b/>
          <w:bCs/>
        </w:rPr>
      </w:pPr>
    </w:p>
    <w:p w14:paraId="5EAD8046" w14:textId="51BE5550" w:rsidR="00203485" w:rsidRPr="00AC5011" w:rsidRDefault="00A12254" w:rsidP="00886DAF">
      <w:pPr>
        <w:pStyle w:val="Heading2"/>
        <w:spacing w:line="360" w:lineRule="auto"/>
        <w:rPr>
          <w:rFonts w:ascii="Aptos Light" w:hAnsi="Aptos Light"/>
          <w:b/>
          <w:bCs/>
          <w:rtl/>
        </w:rPr>
      </w:pPr>
      <w:bookmarkStart w:id="7" w:name="_Toc222137203"/>
      <w:r w:rsidRPr="00AC5011">
        <w:rPr>
          <w:rFonts w:ascii="Aptos Light" w:hAnsi="Aptos Light"/>
          <w:b/>
          <w:bCs/>
        </w:rPr>
        <w:t>Purpose of Descriptive Analysis</w:t>
      </w:r>
      <w:r w:rsidR="0088626E" w:rsidRPr="00AC5011">
        <w:rPr>
          <w:rFonts w:ascii="Aptos Light" w:hAnsi="Aptos Light"/>
          <w:b/>
          <w:bCs/>
        </w:rPr>
        <w:t xml:space="preserve"> (1 point)</w:t>
      </w:r>
      <w:bookmarkEnd w:id="7"/>
    </w:p>
    <w:p w14:paraId="4E8F71E1" w14:textId="77777777" w:rsidR="00203485" w:rsidRPr="009D1468" w:rsidRDefault="00203485" w:rsidP="00886DAF">
      <w:pPr>
        <w:pStyle w:val="NormalWeb"/>
        <w:spacing w:line="360" w:lineRule="auto"/>
        <w:rPr>
          <w:rFonts w:ascii="Aptos Light" w:hAnsi="Aptos Light"/>
        </w:rPr>
      </w:pPr>
      <w:r w:rsidRPr="009D1468">
        <w:rPr>
          <w:rFonts w:ascii="Aptos Light" w:hAnsi="Aptos Light"/>
        </w:rPr>
        <w:t>Descriptive analysis is performed to summarize and understand the main characteristics of the medical insurance dataset. In this project, the focus is on the dependent variable, which is insurance charges.</w:t>
      </w:r>
    </w:p>
    <w:p w14:paraId="7010B32E" w14:textId="77777777" w:rsidR="00203485" w:rsidRPr="009D1468" w:rsidRDefault="00203485" w:rsidP="00886DAF">
      <w:pPr>
        <w:pStyle w:val="NormalWeb"/>
        <w:spacing w:line="360" w:lineRule="auto"/>
        <w:rPr>
          <w:rFonts w:ascii="Aptos Light" w:hAnsi="Aptos Light"/>
        </w:rPr>
      </w:pPr>
      <w:r w:rsidRPr="009D1468">
        <w:rPr>
          <w:rFonts w:ascii="Aptos Light" w:hAnsi="Aptos Light"/>
        </w:rPr>
        <w:t>By calculating statistical measures such as mean, median, standard deviation, minimum, maximum, and quartiles, we can understand how insurance costs are distributed among individuals. This helps identify patterns, variations, and possible extreme values in the data.</w:t>
      </w:r>
    </w:p>
    <w:p w14:paraId="5453F4F3" w14:textId="29B104B4" w:rsidR="00A12254" w:rsidRPr="009D1468" w:rsidRDefault="00203485" w:rsidP="003F0F17">
      <w:pPr>
        <w:pStyle w:val="NormalWeb"/>
        <w:spacing w:line="360" w:lineRule="auto"/>
        <w:rPr>
          <w:rFonts w:ascii="Aptos Light" w:hAnsi="Aptos Light"/>
        </w:rPr>
      </w:pPr>
      <w:r w:rsidRPr="009D1468">
        <w:rPr>
          <w:rFonts w:ascii="Aptos Light" w:hAnsi="Aptos Light"/>
        </w:rPr>
        <w:t>Descriptive statistics provide a strong foundation before performing correlation and hypothesis testing. It ensures that the dataset is clearly understood and suitable for further statistical analysis.</w:t>
      </w:r>
    </w:p>
    <w:p w14:paraId="33E90018" w14:textId="655F6C57" w:rsidR="00A12254" w:rsidRPr="00AC5011" w:rsidRDefault="00A12254" w:rsidP="00886DAF">
      <w:pPr>
        <w:pStyle w:val="Heading2"/>
        <w:spacing w:line="360" w:lineRule="auto"/>
        <w:rPr>
          <w:rFonts w:ascii="Aptos Light" w:hAnsi="Aptos Light"/>
          <w:b/>
          <w:bCs/>
        </w:rPr>
      </w:pPr>
      <w:bookmarkStart w:id="8" w:name="_Toc222137204"/>
      <w:r w:rsidRPr="00AC5011">
        <w:rPr>
          <w:rFonts w:ascii="Aptos Light" w:hAnsi="Aptos Light"/>
          <w:b/>
          <w:bCs/>
        </w:rPr>
        <w:t>Script for Descriptive Analysis</w:t>
      </w:r>
      <w:r w:rsidR="0088626E" w:rsidRPr="00AC5011">
        <w:rPr>
          <w:rFonts w:ascii="Aptos Light" w:hAnsi="Aptos Light"/>
          <w:b/>
          <w:bCs/>
        </w:rPr>
        <w:t xml:space="preserve"> (1 point)</w:t>
      </w:r>
      <w:bookmarkEnd w:id="8"/>
    </w:p>
    <w:p w14:paraId="27774F71" w14:textId="200C695F" w:rsidR="00A12254" w:rsidRPr="009D1468" w:rsidRDefault="006F7A03" w:rsidP="00886DAF">
      <w:pPr>
        <w:spacing w:line="360" w:lineRule="auto"/>
        <w:rPr>
          <w:rFonts w:ascii="Aptos Light" w:hAnsi="Aptos Light"/>
        </w:rPr>
      </w:pPr>
      <w:r>
        <w:rPr>
          <w:rFonts w:ascii="Aptos Light" w:hAnsi="Aptos Light"/>
          <w:noProof/>
        </w:rPr>
        <w:drawing>
          <wp:inline distT="0" distB="0" distL="0" distR="0" wp14:anchorId="17333522" wp14:editId="37DD43CD">
            <wp:extent cx="4918841" cy="2509590"/>
            <wp:effectExtent l="0" t="0" r="0" b="5080"/>
            <wp:docPr id="20891581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8133"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63117" cy="2532180"/>
                    </a:xfrm>
                    <a:prstGeom prst="rect">
                      <a:avLst/>
                    </a:prstGeom>
                  </pic:spPr>
                </pic:pic>
              </a:graphicData>
            </a:graphic>
          </wp:inline>
        </w:drawing>
      </w:r>
    </w:p>
    <w:p w14:paraId="11E7C93C" w14:textId="45345C6F" w:rsidR="00203485" w:rsidRDefault="006F7A03" w:rsidP="00886DAF">
      <w:pPr>
        <w:spacing w:line="360" w:lineRule="auto"/>
        <w:rPr>
          <w:rFonts w:ascii="Aptos Light" w:hAnsi="Aptos Light"/>
          <w:rtl/>
        </w:rPr>
      </w:pPr>
      <w:r>
        <w:rPr>
          <w:rFonts w:ascii="Aptos Light" w:hAnsi="Aptos Light"/>
          <w:noProof/>
        </w:rPr>
        <w:lastRenderedPageBreak/>
        <w:drawing>
          <wp:inline distT="0" distB="0" distL="0" distR="0" wp14:anchorId="04CAEA1E" wp14:editId="33F9D07D">
            <wp:extent cx="5727700" cy="5386070"/>
            <wp:effectExtent l="0" t="0" r="0" b="0"/>
            <wp:docPr id="96469630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6306" name="Picture 2"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7700" cy="5386070"/>
                    </a:xfrm>
                    <a:prstGeom prst="rect">
                      <a:avLst/>
                    </a:prstGeom>
                  </pic:spPr>
                </pic:pic>
              </a:graphicData>
            </a:graphic>
          </wp:inline>
        </w:drawing>
      </w:r>
    </w:p>
    <w:p w14:paraId="13731926" w14:textId="77777777" w:rsidR="006F7A03" w:rsidRPr="009D1468" w:rsidRDefault="006F7A03" w:rsidP="00886DAF">
      <w:pPr>
        <w:spacing w:line="360" w:lineRule="auto"/>
        <w:rPr>
          <w:rFonts w:ascii="Aptos Light" w:hAnsi="Aptos Light"/>
        </w:rPr>
      </w:pPr>
    </w:p>
    <w:p w14:paraId="3CAE6D7B" w14:textId="070E2A50" w:rsidR="00203485" w:rsidRPr="00AC5011" w:rsidRDefault="00A12254" w:rsidP="003F0F17">
      <w:pPr>
        <w:pStyle w:val="Heading2"/>
        <w:spacing w:line="360" w:lineRule="auto"/>
        <w:rPr>
          <w:rFonts w:ascii="Aptos Light" w:hAnsi="Aptos Light"/>
          <w:b/>
          <w:bCs/>
        </w:rPr>
      </w:pPr>
      <w:bookmarkStart w:id="9" w:name="_Toc222137205"/>
      <w:r w:rsidRPr="00AC5011">
        <w:rPr>
          <w:rFonts w:ascii="Aptos Light" w:hAnsi="Aptos Light"/>
          <w:b/>
          <w:bCs/>
        </w:rPr>
        <w:t>Random Sampling</w:t>
      </w:r>
      <w:r w:rsidRPr="00AC5011">
        <w:rPr>
          <w:rFonts w:ascii="Aptos Light" w:hAnsi="Aptos Light"/>
          <w:b/>
          <w:bCs/>
        </w:rPr>
        <w:tab/>
      </w:r>
      <w:r w:rsidR="0088626E" w:rsidRPr="00AC5011">
        <w:rPr>
          <w:rFonts w:ascii="Aptos Light" w:hAnsi="Aptos Light"/>
          <w:b/>
          <w:bCs/>
        </w:rPr>
        <w:t>(1 point)</w:t>
      </w:r>
      <w:bookmarkEnd w:id="9"/>
    </w:p>
    <w:p w14:paraId="0F28E7B6" w14:textId="77777777" w:rsidR="00203485" w:rsidRPr="009D1468" w:rsidRDefault="00203485" w:rsidP="00886DAF">
      <w:pPr>
        <w:pStyle w:val="NormalWeb"/>
        <w:spacing w:line="360" w:lineRule="auto"/>
        <w:rPr>
          <w:rFonts w:ascii="Aptos Light" w:hAnsi="Aptos Light"/>
        </w:rPr>
      </w:pPr>
      <w:r w:rsidRPr="009D1468">
        <w:rPr>
          <w:rFonts w:ascii="Aptos Light" w:hAnsi="Aptos Light"/>
        </w:rPr>
        <w:t xml:space="preserve">To perform random sampling, a sample of size </w:t>
      </w:r>
      <w:r w:rsidRPr="009D1468">
        <w:rPr>
          <w:rStyle w:val="Strong"/>
          <w:rFonts w:ascii="Aptos Light" w:hAnsi="Aptos Light"/>
          <w:b w:val="0"/>
          <w:bCs w:val="0"/>
        </w:rPr>
        <w:t>150</w:t>
      </w:r>
      <w:r w:rsidRPr="009D1468">
        <w:rPr>
          <w:rFonts w:ascii="Aptos Light" w:hAnsi="Aptos Light"/>
        </w:rPr>
        <w:t xml:space="preserve"> was selected randomly from the dataset. This ensures that each record has an equal probability of being chosen, which reduces bias and improves fairness in the analysis.</w:t>
      </w:r>
    </w:p>
    <w:p w14:paraId="332C04D0" w14:textId="5FC3F594" w:rsidR="00203485" w:rsidRPr="009D1468" w:rsidRDefault="00203485" w:rsidP="00886DAF">
      <w:pPr>
        <w:pStyle w:val="NormalWeb"/>
        <w:spacing w:line="360" w:lineRule="auto"/>
        <w:rPr>
          <w:rFonts w:ascii="Aptos Light" w:hAnsi="Aptos Light"/>
        </w:rPr>
      </w:pPr>
      <w:r w:rsidRPr="009D1468">
        <w:rPr>
          <w:rFonts w:ascii="Aptos Light" w:hAnsi="Aptos Light"/>
        </w:rPr>
        <w:t xml:space="preserve">The random sample is then used to calculate descriptive statistics for the dependent variable, which is </w:t>
      </w:r>
      <w:r w:rsidRPr="009D1468">
        <w:rPr>
          <w:rStyle w:val="Strong"/>
          <w:rFonts w:ascii="Aptos Light" w:hAnsi="Aptos Light"/>
          <w:b w:val="0"/>
          <w:bCs w:val="0"/>
        </w:rPr>
        <w:t>insurance charges</w:t>
      </w:r>
      <w:r w:rsidRPr="009D1468">
        <w:rPr>
          <w:rFonts w:ascii="Aptos Light" w:hAnsi="Aptos Light"/>
        </w:rPr>
        <w:t>, using the descriptive function created earlier.</w:t>
      </w:r>
    </w:p>
    <w:p w14:paraId="58A882D7" w14:textId="5102681F" w:rsidR="00A12254" w:rsidRPr="009D1468" w:rsidRDefault="006F7A03" w:rsidP="003F0F17">
      <w:pPr>
        <w:pStyle w:val="NormalWeb"/>
        <w:spacing w:line="360" w:lineRule="auto"/>
        <w:jc w:val="center"/>
        <w:rPr>
          <w:rFonts w:ascii="Aptos Light" w:hAnsi="Aptos Light"/>
        </w:rPr>
      </w:pPr>
      <w:r>
        <w:rPr>
          <w:rFonts w:ascii="Aptos Light" w:hAnsi="Aptos Light"/>
          <w:noProof/>
        </w:rPr>
        <w:lastRenderedPageBreak/>
        <w:drawing>
          <wp:inline distT="0" distB="0" distL="0" distR="0" wp14:anchorId="64615D81" wp14:editId="782F9BBB">
            <wp:extent cx="5067300" cy="3886200"/>
            <wp:effectExtent l="0" t="0" r="0" b="0"/>
            <wp:docPr id="12491549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54920"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67300" cy="3886200"/>
                    </a:xfrm>
                    <a:prstGeom prst="rect">
                      <a:avLst/>
                    </a:prstGeom>
                  </pic:spPr>
                </pic:pic>
              </a:graphicData>
            </a:graphic>
          </wp:inline>
        </w:drawing>
      </w:r>
    </w:p>
    <w:p w14:paraId="519B5B18" w14:textId="77777777" w:rsidR="003F0F17" w:rsidRPr="009D1468" w:rsidRDefault="003F0F17" w:rsidP="006F7A03">
      <w:pPr>
        <w:pStyle w:val="NormalWeb"/>
        <w:spacing w:line="360" w:lineRule="auto"/>
        <w:rPr>
          <w:rFonts w:ascii="Aptos Light" w:hAnsi="Aptos Light"/>
        </w:rPr>
      </w:pPr>
    </w:p>
    <w:p w14:paraId="53B0449A" w14:textId="6E62B618" w:rsidR="00A12254" w:rsidRPr="00AC5011" w:rsidRDefault="00A12254" w:rsidP="00886DAF">
      <w:pPr>
        <w:pStyle w:val="Heading2"/>
        <w:spacing w:line="360" w:lineRule="auto"/>
        <w:rPr>
          <w:rFonts w:ascii="Aptos Light" w:hAnsi="Aptos Light"/>
          <w:b/>
          <w:bCs/>
        </w:rPr>
      </w:pPr>
      <w:bookmarkStart w:id="10" w:name="_Toc222137206"/>
      <w:r w:rsidRPr="00AC5011">
        <w:rPr>
          <w:rFonts w:ascii="Aptos Light" w:hAnsi="Aptos Light"/>
          <w:b/>
          <w:bCs/>
        </w:rPr>
        <w:t xml:space="preserve">Systematic Sampling </w:t>
      </w:r>
      <w:r w:rsidR="0088626E" w:rsidRPr="00AC5011">
        <w:rPr>
          <w:rFonts w:ascii="Aptos Light" w:hAnsi="Aptos Light"/>
          <w:b/>
          <w:bCs/>
        </w:rPr>
        <w:t>(1 point)</w:t>
      </w:r>
      <w:bookmarkEnd w:id="10"/>
      <w:r w:rsidRPr="00AC5011">
        <w:rPr>
          <w:rFonts w:ascii="Aptos Light" w:hAnsi="Aptos Light"/>
          <w:b/>
          <w:bCs/>
        </w:rPr>
        <w:tab/>
      </w:r>
    </w:p>
    <w:p w14:paraId="00C2D302" w14:textId="011E9A5C" w:rsidR="009508E2" w:rsidRPr="009508E2" w:rsidRDefault="009508E2" w:rsidP="009508E2">
      <w:pPr>
        <w:pStyle w:val="NormalWeb"/>
        <w:rPr>
          <w:rFonts w:ascii="Aptos Light" w:hAnsi="Aptos Light"/>
        </w:rPr>
      </w:pPr>
      <w:r w:rsidRPr="009508E2">
        <w:rPr>
          <w:rFonts w:ascii="Aptos Light" w:hAnsi="Aptos Light"/>
        </w:rPr>
        <w:t xml:space="preserve">Systematic sampling was used by selecting data at a fixed interval from the dataset. The step size was calculated by dividing the total number of records by 150. </w:t>
      </w:r>
    </w:p>
    <w:p w14:paraId="4C1B58D2" w14:textId="4E0A6DAE" w:rsidR="00F245D3" w:rsidRPr="009508E2" w:rsidRDefault="009508E2" w:rsidP="009508E2">
      <w:pPr>
        <w:pStyle w:val="NormalWeb"/>
        <w:rPr>
          <w:rFonts w:ascii="Aptos Light" w:hAnsi="Aptos Light"/>
        </w:rPr>
      </w:pPr>
      <w:r w:rsidRPr="009508E2">
        <w:rPr>
          <w:rFonts w:ascii="Aptos Light" w:hAnsi="Aptos Light"/>
        </w:rPr>
        <w:t>Then, descriptive statistics were calculated for the dependent variable, which is insurance charges, to understand how the values are distributed in the systematic sample.</w:t>
      </w:r>
    </w:p>
    <w:p w14:paraId="5FEB4E98" w14:textId="5E23BB28" w:rsidR="00A12254" w:rsidRPr="009D1468" w:rsidRDefault="006F7A03" w:rsidP="003F0F17">
      <w:pPr>
        <w:pStyle w:val="HintText"/>
        <w:spacing w:line="360" w:lineRule="auto"/>
        <w:rPr>
          <w:rFonts w:ascii="Aptos Light" w:hAnsi="Aptos Light"/>
          <w:highlight w:val="green"/>
        </w:rPr>
      </w:pPr>
      <w:r>
        <w:rPr>
          <w:rFonts w:ascii="Aptos Light" w:hAnsi="Aptos Light"/>
          <w:noProof/>
        </w:rPr>
        <w:lastRenderedPageBreak/>
        <w:drawing>
          <wp:inline distT="0" distB="0" distL="0" distR="0" wp14:anchorId="1BCFC6A0" wp14:editId="00B4AEE5">
            <wp:extent cx="5727700" cy="4008120"/>
            <wp:effectExtent l="0" t="0" r="0" b="5080"/>
            <wp:docPr id="640532877"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32877" name="Picture 4"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7700" cy="4008120"/>
                    </a:xfrm>
                    <a:prstGeom prst="rect">
                      <a:avLst/>
                    </a:prstGeom>
                  </pic:spPr>
                </pic:pic>
              </a:graphicData>
            </a:graphic>
          </wp:inline>
        </w:drawing>
      </w:r>
    </w:p>
    <w:p w14:paraId="41CD1248" w14:textId="79B206B6" w:rsidR="00F245D3" w:rsidRPr="00AC5011" w:rsidRDefault="00A12254" w:rsidP="00886DAF">
      <w:pPr>
        <w:pStyle w:val="Heading2"/>
        <w:spacing w:line="360" w:lineRule="auto"/>
        <w:rPr>
          <w:rFonts w:ascii="Aptos Light" w:hAnsi="Aptos Light"/>
          <w:b/>
          <w:bCs/>
        </w:rPr>
      </w:pPr>
      <w:bookmarkStart w:id="11" w:name="_Toc222137207"/>
      <w:r w:rsidRPr="00AC5011">
        <w:rPr>
          <w:rFonts w:ascii="Aptos Light" w:hAnsi="Aptos Light"/>
          <w:b/>
          <w:bCs/>
        </w:rPr>
        <w:t xml:space="preserve">Descriptive Statistical Report </w:t>
      </w:r>
      <w:r w:rsidR="0088626E" w:rsidRPr="00AC5011">
        <w:rPr>
          <w:rFonts w:ascii="Aptos Light" w:hAnsi="Aptos Light"/>
          <w:b/>
          <w:bCs/>
        </w:rPr>
        <w:t>(1 point)</w:t>
      </w:r>
      <w:bookmarkEnd w:id="11"/>
      <w:r w:rsidRPr="00AC5011">
        <w:rPr>
          <w:rFonts w:ascii="Aptos Light" w:hAnsi="Aptos Light"/>
          <w:b/>
          <w:bCs/>
        </w:rPr>
        <w:tab/>
      </w:r>
    </w:p>
    <w:p w14:paraId="2FB9D638" w14:textId="77777777" w:rsidR="00F245D3" w:rsidRPr="009D1468" w:rsidRDefault="00F245D3" w:rsidP="00886DAF">
      <w:pPr>
        <w:pStyle w:val="NormalWeb"/>
        <w:spacing w:line="360" w:lineRule="auto"/>
        <w:rPr>
          <w:rFonts w:ascii="Aptos Light" w:hAnsi="Aptos Light"/>
        </w:rPr>
      </w:pPr>
      <w:r w:rsidRPr="009D1468">
        <w:rPr>
          <w:rFonts w:ascii="Aptos Light" w:hAnsi="Aptos Light"/>
        </w:rPr>
        <w:t xml:space="preserve">The dependent variable in this dataset is </w:t>
      </w:r>
      <w:r w:rsidRPr="009D1468">
        <w:rPr>
          <w:rStyle w:val="Strong"/>
          <w:rFonts w:ascii="Aptos Light" w:hAnsi="Aptos Light"/>
          <w:b w:val="0"/>
          <w:bCs w:val="0"/>
          <w:color w:val="C00000"/>
          <w:u w:val="single"/>
        </w:rPr>
        <w:t>insurance charges</w:t>
      </w:r>
      <w:r w:rsidRPr="009D1468">
        <w:rPr>
          <w:rFonts w:ascii="Aptos Light" w:hAnsi="Aptos Light"/>
        </w:rPr>
        <w:t>, which represents the medical cost paid by individuals. Based on the random sample of 150 records, the mean insurance charge is approximately 12,917.85, while the median is 9,041.61. The mean is higher than the median, which suggests that the data is positively skewed due to some very high insurance costs.</w:t>
      </w:r>
    </w:p>
    <w:p w14:paraId="075BF0DF" w14:textId="77777777" w:rsidR="00F245D3" w:rsidRPr="009D1468" w:rsidRDefault="00F245D3" w:rsidP="00886DAF">
      <w:pPr>
        <w:pStyle w:val="NormalWeb"/>
        <w:spacing w:line="360" w:lineRule="auto"/>
        <w:rPr>
          <w:rFonts w:ascii="Aptos Light" w:hAnsi="Aptos Light"/>
        </w:rPr>
      </w:pPr>
      <w:r w:rsidRPr="009D1468">
        <w:rPr>
          <w:rFonts w:ascii="Aptos Light" w:hAnsi="Aptos Light"/>
        </w:rPr>
        <w:t>The minimum insurance charge in the sample is 1,121.87, while the maximum is 63,770.43. This large difference between the minimum and maximum values indicates a wide range of medical expenses among individuals. The standard deviation is 12,776.68, which shows high variability in insurance charges.</w:t>
      </w:r>
    </w:p>
    <w:p w14:paraId="6D345C46" w14:textId="77777777" w:rsidR="00F245D3" w:rsidRPr="009D1468" w:rsidRDefault="00F245D3" w:rsidP="00886DAF">
      <w:pPr>
        <w:pStyle w:val="NormalWeb"/>
        <w:spacing w:line="360" w:lineRule="auto"/>
        <w:rPr>
          <w:rFonts w:ascii="Aptos Light" w:hAnsi="Aptos Light"/>
        </w:rPr>
      </w:pPr>
      <w:r w:rsidRPr="009D1468">
        <w:rPr>
          <w:rFonts w:ascii="Aptos Light" w:hAnsi="Aptos Light"/>
        </w:rPr>
        <w:t xml:space="preserve">The first quartile (Q1) is 3,817.95, meaning that 25% of individuals pay less than this amount. The third quartile (Q3) is 16,514.33, meaning that 75% of individuals pay less </w:t>
      </w:r>
      <w:r w:rsidRPr="009D1468">
        <w:rPr>
          <w:rFonts w:ascii="Aptos Light" w:hAnsi="Aptos Light"/>
        </w:rPr>
        <w:lastRenderedPageBreak/>
        <w:t>than this value. The interquartile range (IQR) shows that the middle 50% of insurance charges are spread across a wide interval.</w:t>
      </w:r>
    </w:p>
    <w:p w14:paraId="28AE5F37" w14:textId="3DB87512" w:rsidR="00A12254" w:rsidRPr="009D1468" w:rsidRDefault="00F245D3" w:rsidP="00886DAF">
      <w:pPr>
        <w:pStyle w:val="NormalWeb"/>
        <w:spacing w:line="360" w:lineRule="auto"/>
        <w:rPr>
          <w:rFonts w:ascii="Aptos Light" w:hAnsi="Aptos Light"/>
        </w:rPr>
      </w:pPr>
      <w:r w:rsidRPr="009D1468">
        <w:rPr>
          <w:rFonts w:ascii="Aptos Light" w:hAnsi="Aptos Light"/>
        </w:rPr>
        <w:t>Overall, the descriptive analysis indicates that insurance charges vary significantly among individuals, and some extreme values increase the average cost. This suggests that certain factors, such as smoking or high BMI, may strongly influence medical expenses.</w:t>
      </w:r>
    </w:p>
    <w:p w14:paraId="227A2BF1" w14:textId="246AEB38" w:rsidR="00E464BA" w:rsidRPr="00AC5011" w:rsidRDefault="00A12254" w:rsidP="003F0F17">
      <w:pPr>
        <w:pStyle w:val="Heading2"/>
        <w:spacing w:line="360" w:lineRule="auto"/>
        <w:rPr>
          <w:rFonts w:ascii="Aptos Light" w:hAnsi="Aptos Light"/>
          <w:b/>
          <w:bCs/>
        </w:rPr>
      </w:pPr>
      <w:bookmarkStart w:id="12" w:name="_Toc222137208"/>
      <w:r w:rsidRPr="00AC5011">
        <w:rPr>
          <w:rFonts w:ascii="Aptos Light" w:hAnsi="Aptos Light"/>
          <w:b/>
          <w:bCs/>
        </w:rPr>
        <w:t xml:space="preserve">Visualisation through Various Charts </w:t>
      </w:r>
      <w:r w:rsidRPr="00AC5011">
        <w:rPr>
          <w:rFonts w:ascii="Aptos Light" w:hAnsi="Aptos Light"/>
          <w:b/>
          <w:bCs/>
        </w:rPr>
        <w:tab/>
      </w:r>
      <w:r w:rsidR="0088626E" w:rsidRPr="00AC5011">
        <w:rPr>
          <w:rFonts w:ascii="Aptos Light" w:hAnsi="Aptos Light"/>
          <w:b/>
          <w:bCs/>
        </w:rPr>
        <w:t>(2 points)</w:t>
      </w:r>
      <w:bookmarkEnd w:id="12"/>
    </w:p>
    <w:p w14:paraId="60E134A4" w14:textId="73EFB713" w:rsidR="00E464BA" w:rsidRPr="00AC5011" w:rsidRDefault="003F0F17" w:rsidP="003F0F17">
      <w:pPr>
        <w:pStyle w:val="HintText"/>
        <w:spacing w:line="360" w:lineRule="auto"/>
        <w:rPr>
          <w:rFonts w:ascii="Aptos Light" w:hAnsi="Aptos Light"/>
          <w:b/>
          <w:bCs/>
          <w:sz w:val="28"/>
          <w:szCs w:val="28"/>
        </w:rPr>
      </w:pPr>
      <w:r w:rsidRPr="00AC5011">
        <w:rPr>
          <w:rFonts w:ascii="Aptos Light" w:hAnsi="Aptos Light"/>
          <w:b/>
          <w:bCs/>
          <w:sz w:val="28"/>
          <w:szCs w:val="28"/>
        </w:rPr>
        <w:br/>
      </w:r>
      <w:r w:rsidR="00E464BA" w:rsidRPr="00AC5011">
        <w:rPr>
          <w:rFonts w:ascii="Aptos Light" w:hAnsi="Aptos Light"/>
          <w:b/>
          <w:bCs/>
          <w:color w:val="00249C" w:themeColor="accent1"/>
          <w:sz w:val="28"/>
          <w:szCs w:val="28"/>
        </w:rPr>
        <w:t>Scatter Plot</w:t>
      </w:r>
    </w:p>
    <w:p w14:paraId="272D3B21" w14:textId="55EE76BC" w:rsidR="00E464BA" w:rsidRPr="009D1468" w:rsidRDefault="006F7A03" w:rsidP="00886DAF">
      <w:pPr>
        <w:pStyle w:val="HintText"/>
        <w:spacing w:line="360" w:lineRule="auto"/>
        <w:rPr>
          <w:rFonts w:ascii="Aptos Light" w:hAnsi="Aptos Light"/>
          <w:sz w:val="28"/>
          <w:szCs w:val="28"/>
          <w:highlight w:val="green"/>
        </w:rPr>
      </w:pPr>
      <w:r>
        <w:rPr>
          <w:rFonts w:ascii="Aptos Light" w:hAnsi="Aptos Light"/>
          <w:noProof/>
          <w:sz w:val="28"/>
          <w:szCs w:val="28"/>
        </w:rPr>
        <w:drawing>
          <wp:inline distT="0" distB="0" distL="0" distR="0" wp14:anchorId="384DF96B" wp14:editId="6A9FA30F">
            <wp:extent cx="5727700" cy="4667885"/>
            <wp:effectExtent l="0" t="0" r="0" b="5715"/>
            <wp:docPr id="2141690933" name="Picture 5"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90933" name="Picture 5" descr="A screen shot of a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4667885"/>
                    </a:xfrm>
                    <a:prstGeom prst="rect">
                      <a:avLst/>
                    </a:prstGeom>
                  </pic:spPr>
                </pic:pic>
              </a:graphicData>
            </a:graphic>
          </wp:inline>
        </w:drawing>
      </w:r>
    </w:p>
    <w:p w14:paraId="0C3D7519" w14:textId="77777777" w:rsidR="00E464BA" w:rsidRPr="009D1468" w:rsidRDefault="00E464BA" w:rsidP="00886DAF">
      <w:pPr>
        <w:pStyle w:val="NormalWeb"/>
        <w:spacing w:line="360" w:lineRule="auto"/>
        <w:rPr>
          <w:rFonts w:ascii="Aptos Light" w:hAnsi="Aptos Light"/>
        </w:rPr>
      </w:pPr>
      <w:r w:rsidRPr="009D1468">
        <w:rPr>
          <w:rFonts w:ascii="Aptos Light" w:hAnsi="Aptos Light"/>
        </w:rPr>
        <w:t>The scatter plot shows a slight positive relationship between age and insurance charges. As age increases, charges also tend to increase, but the relationship is not very strong.</w:t>
      </w:r>
    </w:p>
    <w:p w14:paraId="0DFAA252" w14:textId="0D3F6303" w:rsidR="00A12254" w:rsidRPr="00AC5011" w:rsidRDefault="00E464BA" w:rsidP="00886DAF">
      <w:pPr>
        <w:pStyle w:val="HintText"/>
        <w:spacing w:line="360" w:lineRule="auto"/>
        <w:rPr>
          <w:rFonts w:ascii="Aptos Light" w:hAnsi="Aptos Light"/>
          <w:b/>
          <w:bCs/>
          <w:color w:val="00249C" w:themeColor="accent1"/>
          <w:sz w:val="28"/>
          <w:szCs w:val="28"/>
        </w:rPr>
      </w:pPr>
      <w:r w:rsidRPr="00AC5011">
        <w:rPr>
          <w:rFonts w:ascii="Aptos Light" w:hAnsi="Aptos Light"/>
          <w:b/>
          <w:bCs/>
          <w:color w:val="00249C" w:themeColor="accent1"/>
          <w:sz w:val="28"/>
          <w:szCs w:val="28"/>
        </w:rPr>
        <w:lastRenderedPageBreak/>
        <w:t>Box Plot</w:t>
      </w:r>
    </w:p>
    <w:p w14:paraId="0D6A4E86" w14:textId="3E04B708" w:rsidR="00E464BA" w:rsidRPr="009D1468" w:rsidRDefault="00E464BA" w:rsidP="00886DAF">
      <w:pPr>
        <w:pStyle w:val="HintText"/>
        <w:spacing w:line="360" w:lineRule="auto"/>
        <w:rPr>
          <w:rFonts w:ascii="Aptos Light" w:hAnsi="Aptos Light"/>
          <w:sz w:val="28"/>
          <w:szCs w:val="28"/>
        </w:rPr>
      </w:pPr>
    </w:p>
    <w:p w14:paraId="0C08DB91" w14:textId="56308F28" w:rsidR="00E464BA" w:rsidRPr="009D1468" w:rsidRDefault="006F7A03" w:rsidP="00886DAF">
      <w:pPr>
        <w:pStyle w:val="HintText"/>
        <w:spacing w:line="360" w:lineRule="auto"/>
        <w:rPr>
          <w:rFonts w:ascii="Aptos Light" w:hAnsi="Aptos Light"/>
          <w:sz w:val="28"/>
          <w:szCs w:val="28"/>
          <w:highlight w:val="green"/>
        </w:rPr>
      </w:pPr>
      <w:r>
        <w:rPr>
          <w:rFonts w:ascii="Aptos Light" w:hAnsi="Aptos Light"/>
          <w:noProof/>
          <w:sz w:val="28"/>
          <w:szCs w:val="28"/>
        </w:rPr>
        <w:drawing>
          <wp:inline distT="0" distB="0" distL="0" distR="0" wp14:anchorId="1FF0D5B6" wp14:editId="139A7AF0">
            <wp:extent cx="5727700" cy="4519295"/>
            <wp:effectExtent l="0" t="0" r="0" b="1905"/>
            <wp:docPr id="649730593"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30593" name="Picture 6"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7700" cy="4519295"/>
                    </a:xfrm>
                    <a:prstGeom prst="rect">
                      <a:avLst/>
                    </a:prstGeom>
                  </pic:spPr>
                </pic:pic>
              </a:graphicData>
            </a:graphic>
          </wp:inline>
        </w:drawing>
      </w:r>
    </w:p>
    <w:p w14:paraId="16084C2A" w14:textId="36731484" w:rsidR="00E464BA" w:rsidRPr="009D1468" w:rsidRDefault="00E464BA" w:rsidP="00886DAF">
      <w:pPr>
        <w:pStyle w:val="NormalWeb"/>
        <w:spacing w:line="360" w:lineRule="auto"/>
        <w:rPr>
          <w:rFonts w:ascii="Aptos Light" w:hAnsi="Aptos Light"/>
        </w:rPr>
      </w:pPr>
      <w:r w:rsidRPr="009D1468">
        <w:rPr>
          <w:rFonts w:ascii="Aptos Light" w:hAnsi="Aptos Light"/>
        </w:rPr>
        <w:t>The box plot shows that insurance charges are right-skewed. There are several high outliers, which means some individuals pay very high medical costs.</w:t>
      </w:r>
    </w:p>
    <w:p w14:paraId="4B333F53" w14:textId="1F03CABA" w:rsidR="00E464BA" w:rsidRPr="00AC5011" w:rsidRDefault="00E464BA" w:rsidP="00886DAF">
      <w:pPr>
        <w:pStyle w:val="HintText"/>
        <w:spacing w:line="360" w:lineRule="auto"/>
        <w:rPr>
          <w:rFonts w:ascii="Aptos Light" w:hAnsi="Aptos Light"/>
          <w:b/>
          <w:bCs/>
          <w:color w:val="00249C" w:themeColor="accent1"/>
          <w:sz w:val="28"/>
          <w:szCs w:val="28"/>
        </w:rPr>
      </w:pPr>
      <w:r w:rsidRPr="00AC5011">
        <w:rPr>
          <w:rFonts w:ascii="Aptos Light" w:hAnsi="Aptos Light"/>
          <w:b/>
          <w:bCs/>
          <w:color w:val="00249C" w:themeColor="accent1"/>
          <w:sz w:val="28"/>
          <w:szCs w:val="28"/>
        </w:rPr>
        <w:t>Histogram</w:t>
      </w:r>
    </w:p>
    <w:p w14:paraId="2A7EB726" w14:textId="77777777" w:rsidR="00E464BA" w:rsidRPr="009D1468" w:rsidRDefault="00E464BA" w:rsidP="00886DAF">
      <w:pPr>
        <w:pStyle w:val="HintText"/>
        <w:spacing w:line="360" w:lineRule="auto"/>
        <w:rPr>
          <w:rFonts w:ascii="Aptos Light" w:hAnsi="Aptos Light"/>
          <w:sz w:val="28"/>
          <w:szCs w:val="28"/>
        </w:rPr>
      </w:pPr>
    </w:p>
    <w:p w14:paraId="2456628A" w14:textId="77E6D707" w:rsidR="00E464BA" w:rsidRPr="009D1468" w:rsidRDefault="006F7A03" w:rsidP="00886DAF">
      <w:pPr>
        <w:pStyle w:val="HintText"/>
        <w:spacing w:line="360" w:lineRule="auto"/>
        <w:rPr>
          <w:rFonts w:ascii="Aptos Light" w:hAnsi="Aptos Light"/>
          <w:sz w:val="28"/>
          <w:szCs w:val="28"/>
          <w:highlight w:val="green"/>
        </w:rPr>
      </w:pPr>
      <w:r>
        <w:rPr>
          <w:rFonts w:ascii="Aptos Light" w:hAnsi="Aptos Light"/>
          <w:noProof/>
        </w:rPr>
        <w:lastRenderedPageBreak/>
        <w:drawing>
          <wp:inline distT="0" distB="0" distL="0" distR="0" wp14:anchorId="6DD427E5" wp14:editId="21EBF62D">
            <wp:extent cx="5727700" cy="4571365"/>
            <wp:effectExtent l="0" t="0" r="0" b="635"/>
            <wp:docPr id="1108612159"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12159" name="Picture 7"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4571365"/>
                    </a:xfrm>
                    <a:prstGeom prst="rect">
                      <a:avLst/>
                    </a:prstGeom>
                  </pic:spPr>
                </pic:pic>
              </a:graphicData>
            </a:graphic>
          </wp:inline>
        </w:drawing>
      </w:r>
    </w:p>
    <w:p w14:paraId="0EAD8F82" w14:textId="77777777" w:rsidR="00E464BA" w:rsidRPr="009D1468" w:rsidRDefault="00E464BA" w:rsidP="00886DAF">
      <w:pPr>
        <w:pStyle w:val="NormalWeb"/>
        <w:spacing w:line="360" w:lineRule="auto"/>
        <w:rPr>
          <w:rFonts w:ascii="Aptos Light" w:hAnsi="Aptos Light"/>
        </w:rPr>
      </w:pPr>
      <w:r w:rsidRPr="009D1468">
        <w:rPr>
          <w:rFonts w:ascii="Aptos Light" w:hAnsi="Aptos Light"/>
        </w:rPr>
        <w:t>The histogram shows that most insurance charges are in the lower range. The distribution is positively skewed due to a few very high charges.</w:t>
      </w:r>
    </w:p>
    <w:p w14:paraId="3CAFC8D3" w14:textId="77777777" w:rsidR="00E464BA" w:rsidRPr="009D1468" w:rsidRDefault="00E464BA" w:rsidP="00886DAF">
      <w:pPr>
        <w:pStyle w:val="HintText"/>
        <w:spacing w:line="360" w:lineRule="auto"/>
        <w:rPr>
          <w:rFonts w:ascii="Aptos Light" w:hAnsi="Aptos Light"/>
          <w:sz w:val="21"/>
          <w:szCs w:val="21"/>
          <w:highlight w:val="green"/>
        </w:rPr>
      </w:pPr>
    </w:p>
    <w:p w14:paraId="7798B781" w14:textId="21B7BAF2" w:rsidR="00E464BA" w:rsidRPr="00AC5011" w:rsidRDefault="00E464BA" w:rsidP="00886DAF">
      <w:pPr>
        <w:pStyle w:val="HintText"/>
        <w:spacing w:line="360" w:lineRule="auto"/>
        <w:rPr>
          <w:rFonts w:ascii="Aptos Light" w:hAnsi="Aptos Light"/>
          <w:b/>
          <w:bCs/>
          <w:color w:val="00249C" w:themeColor="accent1"/>
          <w:sz w:val="28"/>
          <w:szCs w:val="28"/>
        </w:rPr>
      </w:pPr>
      <w:r w:rsidRPr="00AC5011">
        <w:rPr>
          <w:rFonts w:ascii="Aptos Light" w:hAnsi="Aptos Light"/>
          <w:b/>
          <w:bCs/>
          <w:color w:val="00249C" w:themeColor="accent1"/>
          <w:sz w:val="28"/>
          <w:szCs w:val="28"/>
        </w:rPr>
        <w:t>Heat Map</w:t>
      </w:r>
    </w:p>
    <w:p w14:paraId="30C79E31" w14:textId="77777777" w:rsidR="00E464BA" w:rsidRPr="009D1468" w:rsidRDefault="00E464BA" w:rsidP="00886DAF">
      <w:pPr>
        <w:pStyle w:val="HintText"/>
        <w:spacing w:line="360" w:lineRule="auto"/>
        <w:rPr>
          <w:rFonts w:ascii="Aptos Light" w:hAnsi="Aptos Light"/>
          <w:sz w:val="28"/>
          <w:szCs w:val="28"/>
        </w:rPr>
      </w:pPr>
    </w:p>
    <w:p w14:paraId="331BF0C0" w14:textId="0AB4A7BE" w:rsidR="00E464BA" w:rsidRPr="009D1468" w:rsidRDefault="006F7A03" w:rsidP="00886DAF">
      <w:pPr>
        <w:pStyle w:val="HintText"/>
        <w:spacing w:line="360" w:lineRule="auto"/>
        <w:rPr>
          <w:rFonts w:ascii="Aptos Light" w:hAnsi="Aptos Light"/>
          <w:sz w:val="24"/>
          <w:szCs w:val="24"/>
          <w:highlight w:val="green"/>
        </w:rPr>
      </w:pPr>
      <w:r>
        <w:rPr>
          <w:rFonts w:ascii="Aptos Light" w:hAnsi="Aptos Light"/>
          <w:noProof/>
          <w:sz w:val="24"/>
          <w:szCs w:val="24"/>
        </w:rPr>
        <w:lastRenderedPageBreak/>
        <w:drawing>
          <wp:inline distT="0" distB="0" distL="0" distR="0" wp14:anchorId="435748F0" wp14:editId="27D0A773">
            <wp:extent cx="5727700" cy="5818505"/>
            <wp:effectExtent l="0" t="0" r="0" b="0"/>
            <wp:docPr id="8544917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1769" name="Picture 8"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5818505"/>
                    </a:xfrm>
                    <a:prstGeom prst="rect">
                      <a:avLst/>
                    </a:prstGeom>
                  </pic:spPr>
                </pic:pic>
              </a:graphicData>
            </a:graphic>
          </wp:inline>
        </w:drawing>
      </w:r>
      <w:r w:rsidR="00E464BA" w:rsidRPr="009D1468">
        <w:rPr>
          <w:rFonts w:ascii="Aptos Light" w:hAnsi="Aptos Light"/>
          <w:sz w:val="24"/>
          <w:szCs w:val="24"/>
        </w:rPr>
        <w:br/>
        <w:t>The heatmap shows that age and BMI have a positive correlation with insurance charges. Smoking also appears to strongly affect medical costs.</w:t>
      </w:r>
    </w:p>
    <w:p w14:paraId="6331D8C3" w14:textId="77777777" w:rsidR="00A12254" w:rsidRPr="009D1468" w:rsidRDefault="00A12254" w:rsidP="00886DAF">
      <w:pPr>
        <w:pStyle w:val="HintText"/>
        <w:spacing w:line="360" w:lineRule="auto"/>
        <w:rPr>
          <w:rFonts w:ascii="Aptos Light" w:hAnsi="Aptos Light"/>
          <w:highlight w:val="green"/>
        </w:rPr>
      </w:pPr>
    </w:p>
    <w:p w14:paraId="0A559ACB" w14:textId="3F75EAFA" w:rsidR="00A12254" w:rsidRPr="00AC5011" w:rsidRDefault="00A12254" w:rsidP="00886DAF">
      <w:pPr>
        <w:pStyle w:val="Heading2"/>
        <w:spacing w:line="360" w:lineRule="auto"/>
        <w:rPr>
          <w:rFonts w:ascii="Aptos Light" w:hAnsi="Aptos Light"/>
          <w:b/>
          <w:bCs/>
          <w:color w:val="00249C" w:themeColor="accent1"/>
        </w:rPr>
      </w:pPr>
      <w:bookmarkStart w:id="13" w:name="_Toc222137209"/>
      <w:r w:rsidRPr="00AC5011">
        <w:rPr>
          <w:rFonts w:ascii="Aptos Light" w:hAnsi="Aptos Light"/>
          <w:b/>
          <w:bCs/>
          <w:color w:val="00249C" w:themeColor="accent1"/>
        </w:rPr>
        <w:t xml:space="preserve">Hypothesis Test </w:t>
      </w:r>
      <w:r w:rsidR="0088626E" w:rsidRPr="00AC5011">
        <w:rPr>
          <w:rFonts w:ascii="Aptos Light" w:hAnsi="Aptos Light"/>
          <w:b/>
          <w:bCs/>
          <w:color w:val="00249C" w:themeColor="accent1"/>
        </w:rPr>
        <w:t>(1 point)</w:t>
      </w:r>
      <w:bookmarkEnd w:id="13"/>
      <w:r w:rsidRPr="00AC5011">
        <w:rPr>
          <w:rFonts w:ascii="Aptos Light" w:hAnsi="Aptos Light"/>
          <w:b/>
          <w:bCs/>
          <w:color w:val="00249C" w:themeColor="accent1"/>
        </w:rPr>
        <w:tab/>
      </w:r>
    </w:p>
    <w:p w14:paraId="18B23C99" w14:textId="77777777" w:rsidR="00A12254" w:rsidRPr="009D1468" w:rsidRDefault="00A12254" w:rsidP="00886DAF">
      <w:pPr>
        <w:pStyle w:val="HintText"/>
        <w:spacing w:line="360" w:lineRule="auto"/>
        <w:rPr>
          <w:rFonts w:ascii="Aptos Light" w:hAnsi="Aptos Light"/>
          <w:highlight w:val="green"/>
        </w:rPr>
      </w:pPr>
    </w:p>
    <w:p w14:paraId="69A5C398" w14:textId="24FB03FD" w:rsidR="000B2EBF" w:rsidRPr="009D1468" w:rsidRDefault="006F7A03" w:rsidP="00886DAF">
      <w:pPr>
        <w:pStyle w:val="HintText"/>
        <w:spacing w:line="360" w:lineRule="auto"/>
        <w:rPr>
          <w:rFonts w:ascii="Aptos Light" w:hAnsi="Aptos Light"/>
          <w:highlight w:val="green"/>
        </w:rPr>
      </w:pPr>
      <w:r>
        <w:rPr>
          <w:rFonts w:ascii="Aptos Light" w:hAnsi="Aptos Light"/>
          <w:noProof/>
        </w:rPr>
        <w:lastRenderedPageBreak/>
        <w:drawing>
          <wp:inline distT="0" distB="0" distL="0" distR="0" wp14:anchorId="4CD4D79A" wp14:editId="5CC87EAF">
            <wp:extent cx="5727700" cy="3157220"/>
            <wp:effectExtent l="0" t="0" r="0" b="5080"/>
            <wp:docPr id="99465552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55528" name="Picture 9"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7700" cy="3157220"/>
                    </a:xfrm>
                    <a:prstGeom prst="rect">
                      <a:avLst/>
                    </a:prstGeom>
                  </pic:spPr>
                </pic:pic>
              </a:graphicData>
            </a:graphic>
          </wp:inline>
        </w:drawing>
      </w:r>
    </w:p>
    <w:p w14:paraId="3C934FFF" w14:textId="77777777" w:rsidR="000B2EBF" w:rsidRPr="009D1468" w:rsidRDefault="000B2EBF" w:rsidP="00886DAF">
      <w:pPr>
        <w:pStyle w:val="HintText"/>
        <w:spacing w:line="360" w:lineRule="auto"/>
        <w:rPr>
          <w:rFonts w:ascii="Aptos Light" w:hAnsi="Aptos Light"/>
          <w:highlight w:val="green"/>
        </w:rPr>
      </w:pPr>
    </w:p>
    <w:p w14:paraId="5AC0BCD9" w14:textId="522B0B72" w:rsidR="000B2EBF" w:rsidRPr="00AC5011" w:rsidRDefault="000B2EBF" w:rsidP="009D1468">
      <w:pPr>
        <w:pStyle w:val="HintText"/>
        <w:rPr>
          <w:rFonts w:ascii="Aptos Light" w:hAnsi="Aptos Light"/>
          <w:b/>
          <w:bCs/>
          <w:color w:val="C00000"/>
          <w:sz w:val="28"/>
          <w:szCs w:val="28"/>
          <w:u w:val="single"/>
        </w:rPr>
      </w:pPr>
      <w:r w:rsidRPr="00AC5011">
        <w:rPr>
          <w:rFonts w:ascii="Aptos Light" w:hAnsi="Aptos Light"/>
          <w:b/>
          <w:bCs/>
          <w:color w:val="C00000"/>
          <w:sz w:val="28"/>
          <w:szCs w:val="28"/>
          <w:u w:val="single"/>
        </w:rPr>
        <w:t>Pearson Correlation Test</w:t>
      </w:r>
    </w:p>
    <w:p w14:paraId="39941047" w14:textId="77777777" w:rsidR="000B2EBF" w:rsidRPr="009D1468" w:rsidRDefault="000B2EBF" w:rsidP="00886DAF">
      <w:pPr>
        <w:spacing w:line="360" w:lineRule="auto"/>
        <w:rPr>
          <w:rFonts w:ascii="Aptos Light" w:hAnsi="Aptos Light"/>
        </w:rPr>
      </w:pPr>
    </w:p>
    <w:p w14:paraId="269A6767" w14:textId="19A1442A" w:rsidR="000B2EBF" w:rsidRPr="00AC5011" w:rsidRDefault="000B2EBF" w:rsidP="00886DAF">
      <w:pPr>
        <w:rPr>
          <w:rFonts w:ascii="Aptos Light" w:hAnsi="Aptos Light"/>
          <w:b/>
          <w:bCs/>
        </w:rPr>
      </w:pPr>
      <w:r w:rsidRPr="00AC5011">
        <w:rPr>
          <w:rFonts w:ascii="Aptos Light" w:hAnsi="Aptos Light"/>
          <w:b/>
          <w:bCs/>
        </w:rPr>
        <w:t>Hypotheses</w:t>
      </w:r>
    </w:p>
    <w:p w14:paraId="0C7DA2A7" w14:textId="77777777" w:rsidR="000B2EBF" w:rsidRPr="009D1468" w:rsidRDefault="000B2EBF" w:rsidP="00886DAF">
      <w:pPr>
        <w:pStyle w:val="NormalWeb"/>
        <w:spacing w:line="360" w:lineRule="auto"/>
        <w:rPr>
          <w:rFonts w:ascii="Aptos Light" w:hAnsi="Aptos Light"/>
        </w:rPr>
      </w:pPr>
      <w:r w:rsidRPr="009D1468">
        <w:rPr>
          <w:rFonts w:ascii="Aptos Light" w:hAnsi="Aptos Light"/>
        </w:rPr>
        <w:t>H₀: There is no linear relationship between age and insurance charges.</w:t>
      </w:r>
      <w:r w:rsidRPr="009D1468">
        <w:rPr>
          <w:rFonts w:ascii="Aptos Light" w:hAnsi="Aptos Light"/>
        </w:rPr>
        <w:br/>
        <w:t>H₁: There is a linear relationship between age and insurance charges.</w:t>
      </w:r>
    </w:p>
    <w:p w14:paraId="4AD5980A" w14:textId="77777777" w:rsidR="000B2EBF" w:rsidRPr="00AC5011" w:rsidRDefault="000B2EBF" w:rsidP="00886DAF">
      <w:pPr>
        <w:rPr>
          <w:rFonts w:ascii="Aptos Light" w:hAnsi="Aptos Light"/>
          <w:b/>
          <w:bCs/>
        </w:rPr>
      </w:pPr>
      <w:r w:rsidRPr="00AC5011">
        <w:rPr>
          <w:rFonts w:ascii="Aptos Light" w:hAnsi="Aptos Light"/>
          <w:b/>
          <w:bCs/>
        </w:rPr>
        <w:t>Results</w:t>
      </w:r>
    </w:p>
    <w:p w14:paraId="7F369A63" w14:textId="638126AF" w:rsidR="000B2EBF" w:rsidRPr="009D1468" w:rsidRDefault="000B2EBF" w:rsidP="00886DAF">
      <w:pPr>
        <w:pStyle w:val="NormalWeb"/>
        <w:spacing w:line="360" w:lineRule="auto"/>
        <w:rPr>
          <w:rFonts w:ascii="Aptos Light" w:hAnsi="Aptos Light"/>
        </w:rPr>
      </w:pPr>
      <w:r w:rsidRPr="009D1468">
        <w:rPr>
          <w:rFonts w:ascii="Aptos Light" w:hAnsi="Aptos Light"/>
        </w:rPr>
        <w:t xml:space="preserve">Pearson Correlation Coefficient: </w:t>
      </w:r>
      <w:r w:rsidRPr="009D1468">
        <w:rPr>
          <w:rStyle w:val="Strong"/>
          <w:rFonts w:ascii="Aptos Light" w:eastAsiaTheme="minorEastAsia" w:hAnsi="Aptos Light"/>
          <w:b w:val="0"/>
          <w:bCs w:val="0"/>
        </w:rPr>
        <w:t>0.2986</w:t>
      </w:r>
      <w:r w:rsidRPr="009D1468">
        <w:rPr>
          <w:rFonts w:ascii="Aptos Light" w:hAnsi="Aptos Light"/>
        </w:rPr>
        <w:br/>
        <w:t xml:space="preserve">P-value: </w:t>
      </w:r>
      <w:r w:rsidRPr="009D1468">
        <w:rPr>
          <w:rStyle w:val="Strong"/>
          <w:rFonts w:ascii="Aptos Light" w:eastAsiaTheme="minorEastAsia" w:hAnsi="Aptos Light"/>
          <w:b w:val="0"/>
          <w:bCs w:val="0"/>
        </w:rPr>
        <w:t>3.31</w:t>
      </w:r>
      <w:r w:rsidR="007B18FC">
        <w:rPr>
          <w:rStyle w:val="Strong"/>
          <w:rFonts w:ascii="Aptos Light" w:eastAsiaTheme="minorEastAsia" w:hAnsi="Aptos Light"/>
          <w:b w:val="0"/>
          <w:bCs w:val="0"/>
        </w:rPr>
        <w:t>60</w:t>
      </w:r>
    </w:p>
    <w:p w14:paraId="6CCDB13D" w14:textId="051A2B45" w:rsidR="000B2EBF" w:rsidRPr="00AC5011" w:rsidRDefault="000B2EBF" w:rsidP="00886DAF">
      <w:pPr>
        <w:rPr>
          <w:rFonts w:ascii="Aptos Light" w:hAnsi="Aptos Light"/>
          <w:b/>
          <w:bCs/>
        </w:rPr>
      </w:pPr>
      <w:r w:rsidRPr="00AC5011">
        <w:rPr>
          <w:rFonts w:ascii="Aptos Light" w:hAnsi="Aptos Light"/>
          <w:b/>
          <w:bCs/>
        </w:rPr>
        <w:t xml:space="preserve">Interpretation </w:t>
      </w:r>
    </w:p>
    <w:p w14:paraId="58C3E29F" w14:textId="56811BAF" w:rsidR="000B2EBF" w:rsidRDefault="000B2EBF" w:rsidP="00886DAF">
      <w:pPr>
        <w:pStyle w:val="NormalWeb"/>
        <w:spacing w:line="360" w:lineRule="auto"/>
        <w:rPr>
          <w:rFonts w:ascii="Aptos Light" w:hAnsi="Aptos Light"/>
          <w:rtl/>
        </w:rPr>
      </w:pPr>
      <w:r w:rsidRPr="009D1468">
        <w:rPr>
          <w:rFonts w:ascii="Aptos Light" w:hAnsi="Aptos Light"/>
        </w:rPr>
        <w:t>Since the p-value is less than 0.05, we reject the null hypothesis.</w:t>
      </w:r>
      <w:r w:rsidRPr="009D1468">
        <w:rPr>
          <w:rFonts w:ascii="Aptos Light" w:hAnsi="Aptos Light"/>
        </w:rPr>
        <w:br/>
        <w:t>This means there is a statistically significant positive linear relationship between age and insurance charges. As age increases, insurance charges tend to increase.</w:t>
      </w:r>
    </w:p>
    <w:p w14:paraId="26550063" w14:textId="77777777" w:rsidR="006F7A03" w:rsidRDefault="006F7A03" w:rsidP="00886DAF">
      <w:pPr>
        <w:pStyle w:val="NormalWeb"/>
        <w:spacing w:line="360" w:lineRule="auto"/>
        <w:rPr>
          <w:rFonts w:ascii="Aptos Light" w:hAnsi="Aptos Light"/>
          <w:rtl/>
        </w:rPr>
      </w:pPr>
    </w:p>
    <w:p w14:paraId="454627A7" w14:textId="00110DB1" w:rsidR="006F7A03" w:rsidRPr="009D1468" w:rsidRDefault="006F7A03" w:rsidP="00886DAF">
      <w:pPr>
        <w:pStyle w:val="NormalWeb"/>
        <w:spacing w:line="360" w:lineRule="auto"/>
        <w:rPr>
          <w:rFonts w:ascii="Aptos Light" w:hAnsi="Aptos Light"/>
        </w:rPr>
      </w:pPr>
      <w:r>
        <w:rPr>
          <w:rFonts w:ascii="Aptos Light" w:hAnsi="Aptos Light"/>
          <w:noProof/>
        </w:rPr>
        <w:lastRenderedPageBreak/>
        <w:drawing>
          <wp:inline distT="0" distB="0" distL="0" distR="0" wp14:anchorId="2946E2EE" wp14:editId="405B996D">
            <wp:extent cx="5727700" cy="3212465"/>
            <wp:effectExtent l="0" t="0" r="0" b="635"/>
            <wp:docPr id="575273515"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73515" name="Picture 10"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7700" cy="3212465"/>
                    </a:xfrm>
                    <a:prstGeom prst="rect">
                      <a:avLst/>
                    </a:prstGeom>
                  </pic:spPr>
                </pic:pic>
              </a:graphicData>
            </a:graphic>
          </wp:inline>
        </w:drawing>
      </w:r>
    </w:p>
    <w:p w14:paraId="75D24977" w14:textId="1F596287" w:rsidR="003F0F17" w:rsidRPr="00AC5011" w:rsidRDefault="000B2EBF" w:rsidP="003F0F17">
      <w:pPr>
        <w:pStyle w:val="NormalWeb"/>
        <w:spacing w:line="360" w:lineRule="auto"/>
        <w:rPr>
          <w:rFonts w:ascii="Aptos Light" w:hAnsi="Aptos Light"/>
          <w:b/>
          <w:bCs/>
          <w:color w:val="C00000"/>
          <w:sz w:val="28"/>
          <w:szCs w:val="28"/>
          <w:u w:val="single"/>
        </w:rPr>
      </w:pPr>
      <w:r w:rsidRPr="00AC5011">
        <w:rPr>
          <w:rFonts w:ascii="Aptos Light" w:hAnsi="Aptos Light"/>
          <w:b/>
          <w:bCs/>
          <w:color w:val="C00000"/>
          <w:sz w:val="28"/>
          <w:szCs w:val="28"/>
          <w:u w:val="single"/>
        </w:rPr>
        <w:t>Spearman Correlation Test</w:t>
      </w:r>
    </w:p>
    <w:p w14:paraId="15147E4E" w14:textId="77777777" w:rsidR="000B2EBF" w:rsidRPr="00AC5011" w:rsidRDefault="000B2EBF" w:rsidP="00886DAF">
      <w:pPr>
        <w:rPr>
          <w:rFonts w:ascii="Aptos Light" w:hAnsi="Aptos Light"/>
          <w:b/>
          <w:bCs/>
        </w:rPr>
      </w:pPr>
      <w:r w:rsidRPr="00AC5011">
        <w:rPr>
          <w:rFonts w:ascii="Aptos Light" w:hAnsi="Aptos Light"/>
          <w:b/>
          <w:bCs/>
        </w:rPr>
        <w:t>Hypotheses</w:t>
      </w:r>
    </w:p>
    <w:p w14:paraId="4E3E21B8" w14:textId="77777777" w:rsidR="000B2EBF" w:rsidRPr="009D1468" w:rsidRDefault="000B2EBF" w:rsidP="00886DAF">
      <w:pPr>
        <w:pStyle w:val="NormalWeb"/>
        <w:spacing w:line="360" w:lineRule="auto"/>
        <w:rPr>
          <w:rFonts w:ascii="Aptos Light" w:hAnsi="Aptos Light"/>
        </w:rPr>
      </w:pPr>
      <w:r w:rsidRPr="009D1468">
        <w:rPr>
          <w:rFonts w:ascii="Aptos Light" w:hAnsi="Aptos Light"/>
        </w:rPr>
        <w:t>H₀: There is no monotonic relationship between age and insurance charges.</w:t>
      </w:r>
      <w:r w:rsidRPr="009D1468">
        <w:rPr>
          <w:rFonts w:ascii="Aptos Light" w:hAnsi="Aptos Light"/>
        </w:rPr>
        <w:br/>
        <w:t>H₁: There is a monotonic relationship between age and insurance charges.</w:t>
      </w:r>
    </w:p>
    <w:p w14:paraId="40A07034" w14:textId="77777777" w:rsidR="000B2EBF" w:rsidRPr="00AC5011" w:rsidRDefault="000B2EBF" w:rsidP="00886DAF">
      <w:pPr>
        <w:rPr>
          <w:rFonts w:ascii="Aptos Light" w:hAnsi="Aptos Light"/>
          <w:b/>
          <w:bCs/>
        </w:rPr>
      </w:pPr>
      <w:r w:rsidRPr="00AC5011">
        <w:rPr>
          <w:rFonts w:ascii="Aptos Light" w:hAnsi="Aptos Light"/>
          <w:b/>
          <w:bCs/>
        </w:rPr>
        <w:t>Results</w:t>
      </w:r>
    </w:p>
    <w:p w14:paraId="65FD44FE" w14:textId="512BF927" w:rsidR="000B2EBF" w:rsidRPr="009D1468" w:rsidRDefault="000B2EBF" w:rsidP="00886DAF">
      <w:pPr>
        <w:pStyle w:val="NormalWeb"/>
        <w:spacing w:line="360" w:lineRule="auto"/>
        <w:rPr>
          <w:rFonts w:ascii="Aptos Light" w:hAnsi="Aptos Light"/>
        </w:rPr>
      </w:pPr>
      <w:r w:rsidRPr="009D1468">
        <w:rPr>
          <w:rFonts w:ascii="Aptos Light" w:hAnsi="Aptos Light"/>
        </w:rPr>
        <w:t xml:space="preserve">Spearman Correlation Coefficient: </w:t>
      </w:r>
      <w:r w:rsidRPr="009D1468">
        <w:rPr>
          <w:rStyle w:val="Strong"/>
          <w:rFonts w:ascii="Aptos Light" w:eastAsiaTheme="minorEastAsia" w:hAnsi="Aptos Light"/>
          <w:b w:val="0"/>
          <w:bCs w:val="0"/>
        </w:rPr>
        <w:t>0.5359</w:t>
      </w:r>
      <w:r w:rsidRPr="009D1468">
        <w:rPr>
          <w:rFonts w:ascii="Aptos Light" w:hAnsi="Aptos Light"/>
        </w:rPr>
        <w:br/>
        <w:t xml:space="preserve">P-value: </w:t>
      </w:r>
      <w:r w:rsidRPr="009D1468">
        <w:rPr>
          <w:rStyle w:val="Strong"/>
          <w:rFonts w:ascii="Aptos Light" w:eastAsiaTheme="minorEastAsia" w:hAnsi="Aptos Light"/>
          <w:b w:val="0"/>
          <w:bCs w:val="0"/>
        </w:rPr>
        <w:t>6.9</w:t>
      </w:r>
      <w:r w:rsidR="007B18FC">
        <w:rPr>
          <w:rStyle w:val="Strong"/>
          <w:rFonts w:ascii="Aptos Light" w:eastAsiaTheme="minorEastAsia" w:hAnsi="Aptos Light"/>
          <w:b w:val="0"/>
          <w:bCs w:val="0"/>
        </w:rPr>
        <w:t>05</w:t>
      </w:r>
    </w:p>
    <w:p w14:paraId="404CB6C4" w14:textId="77777777" w:rsidR="000B2EBF" w:rsidRPr="00AC5011" w:rsidRDefault="000B2EBF" w:rsidP="00886DAF">
      <w:pPr>
        <w:rPr>
          <w:rFonts w:ascii="Aptos Light" w:hAnsi="Aptos Light"/>
          <w:b/>
          <w:bCs/>
        </w:rPr>
      </w:pPr>
      <w:r w:rsidRPr="00AC5011">
        <w:rPr>
          <w:rFonts w:ascii="Aptos Light" w:hAnsi="Aptos Light"/>
          <w:b/>
          <w:bCs/>
        </w:rPr>
        <w:t>Interpretation</w:t>
      </w:r>
    </w:p>
    <w:p w14:paraId="41ED5AF8" w14:textId="4325981B" w:rsidR="000B2EBF" w:rsidRPr="009D1468" w:rsidRDefault="000B2EBF" w:rsidP="003F0F17">
      <w:pPr>
        <w:pStyle w:val="NormalWeb"/>
        <w:spacing w:line="360" w:lineRule="auto"/>
        <w:rPr>
          <w:rFonts w:ascii="Aptos Light" w:hAnsi="Aptos Light"/>
        </w:rPr>
      </w:pPr>
      <w:r w:rsidRPr="009D1468">
        <w:rPr>
          <w:rFonts w:ascii="Aptos Light" w:hAnsi="Aptos Light"/>
        </w:rPr>
        <w:t>Since the p-value is less than 0.05, we reject the null hypothesis.</w:t>
      </w:r>
      <w:r w:rsidRPr="009D1468">
        <w:rPr>
          <w:rFonts w:ascii="Aptos Light" w:hAnsi="Aptos Light"/>
        </w:rPr>
        <w:br/>
        <w:t>This shows a significant positive relationship between age and insurance charges. The correlation is stronger in Spearman, which suggests a monotonic relationship between the variables.</w:t>
      </w:r>
    </w:p>
    <w:p w14:paraId="4FE6AA80" w14:textId="1519CA2C" w:rsidR="000B2EBF" w:rsidRPr="009D1468" w:rsidRDefault="000B2EBF" w:rsidP="00886DAF">
      <w:pPr>
        <w:pStyle w:val="HintText"/>
        <w:spacing w:line="360" w:lineRule="auto"/>
        <w:rPr>
          <w:rFonts w:ascii="Aptos Light" w:hAnsi="Aptos Light"/>
          <w:highlight w:val="green"/>
        </w:rPr>
      </w:pPr>
    </w:p>
    <w:p w14:paraId="4F94B054" w14:textId="793850DB" w:rsidR="00886DAF" w:rsidRPr="009D1468" w:rsidRDefault="006F7A03" w:rsidP="00886DAF">
      <w:pPr>
        <w:pStyle w:val="HintText"/>
        <w:spacing w:line="360" w:lineRule="auto"/>
        <w:rPr>
          <w:rFonts w:ascii="Aptos Light" w:hAnsi="Aptos Light"/>
          <w:highlight w:val="green"/>
        </w:rPr>
      </w:pPr>
      <w:r>
        <w:rPr>
          <w:rFonts w:ascii="Aptos Light" w:hAnsi="Aptos Light"/>
          <w:noProof/>
        </w:rPr>
        <w:lastRenderedPageBreak/>
        <w:drawing>
          <wp:inline distT="0" distB="0" distL="0" distR="0" wp14:anchorId="0082CCA3" wp14:editId="4F0FCC80">
            <wp:extent cx="5727700" cy="3336925"/>
            <wp:effectExtent l="0" t="0" r="0" b="3175"/>
            <wp:docPr id="143376619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66192" name="Picture 1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27700" cy="3336925"/>
                    </a:xfrm>
                    <a:prstGeom prst="rect">
                      <a:avLst/>
                    </a:prstGeom>
                  </pic:spPr>
                </pic:pic>
              </a:graphicData>
            </a:graphic>
          </wp:inline>
        </w:drawing>
      </w:r>
    </w:p>
    <w:p w14:paraId="4B671793" w14:textId="2098661B" w:rsidR="00886DAF" w:rsidRPr="00AC5011" w:rsidRDefault="00886DAF" w:rsidP="00886DAF">
      <w:pPr>
        <w:pStyle w:val="HintText"/>
        <w:spacing w:line="360" w:lineRule="auto"/>
        <w:rPr>
          <w:rFonts w:ascii="Aptos Light" w:hAnsi="Aptos Light"/>
          <w:b/>
          <w:bCs/>
          <w:color w:val="C00000"/>
          <w:sz w:val="28"/>
          <w:szCs w:val="28"/>
          <w:u w:val="single"/>
        </w:rPr>
      </w:pPr>
      <w:r w:rsidRPr="00AC5011">
        <w:rPr>
          <w:rFonts w:ascii="Aptos Light" w:hAnsi="Aptos Light"/>
          <w:b/>
          <w:bCs/>
          <w:color w:val="C00000"/>
          <w:sz w:val="28"/>
          <w:szCs w:val="28"/>
          <w:u w:val="single"/>
        </w:rPr>
        <w:t>Chi-Square Test</w:t>
      </w:r>
    </w:p>
    <w:p w14:paraId="69FBE5B9" w14:textId="77777777" w:rsidR="00886DAF" w:rsidRPr="009D1468" w:rsidRDefault="00886DAF" w:rsidP="00886DAF">
      <w:pPr>
        <w:pStyle w:val="HintText"/>
        <w:spacing w:line="360" w:lineRule="auto"/>
        <w:rPr>
          <w:rFonts w:ascii="Aptos Light" w:hAnsi="Aptos Light"/>
          <w:color w:val="C00000"/>
          <w:sz w:val="28"/>
          <w:szCs w:val="28"/>
          <w:u w:val="single"/>
        </w:rPr>
      </w:pPr>
    </w:p>
    <w:p w14:paraId="60FAE175" w14:textId="77777777" w:rsidR="00886DAF" w:rsidRPr="00AC5011" w:rsidRDefault="00886DAF" w:rsidP="00886DAF">
      <w:pPr>
        <w:rPr>
          <w:rFonts w:ascii="Aptos Light" w:hAnsi="Aptos Light"/>
          <w:b/>
          <w:bCs/>
        </w:rPr>
      </w:pPr>
      <w:r w:rsidRPr="00AC5011">
        <w:rPr>
          <w:rFonts w:ascii="Aptos Light" w:hAnsi="Aptos Light"/>
          <w:b/>
          <w:bCs/>
        </w:rPr>
        <w:t>Hypotheses</w:t>
      </w:r>
    </w:p>
    <w:p w14:paraId="13A82245" w14:textId="77777777" w:rsidR="00886DAF" w:rsidRPr="009D1468" w:rsidRDefault="00886DAF" w:rsidP="00886DAF">
      <w:pPr>
        <w:pStyle w:val="NormalWeb"/>
        <w:spacing w:line="360" w:lineRule="auto"/>
        <w:rPr>
          <w:rFonts w:ascii="Aptos Light" w:hAnsi="Aptos Light"/>
        </w:rPr>
      </w:pPr>
      <w:r w:rsidRPr="009D1468">
        <w:rPr>
          <w:rFonts w:ascii="Aptos Light" w:hAnsi="Aptos Light"/>
        </w:rPr>
        <w:t>H₀: There is no association between smoking status and region.</w:t>
      </w:r>
      <w:r w:rsidRPr="009D1468">
        <w:rPr>
          <w:rFonts w:ascii="Aptos Light" w:hAnsi="Aptos Light"/>
        </w:rPr>
        <w:br/>
        <w:t>H₁: There is an association between smoking status and region.</w:t>
      </w:r>
    </w:p>
    <w:p w14:paraId="34375F99" w14:textId="77777777" w:rsidR="00886DAF" w:rsidRPr="00AC5011" w:rsidRDefault="00886DAF" w:rsidP="00886DAF">
      <w:pPr>
        <w:rPr>
          <w:rFonts w:ascii="Aptos Light" w:hAnsi="Aptos Light"/>
          <w:b/>
          <w:bCs/>
        </w:rPr>
      </w:pPr>
      <w:r w:rsidRPr="00AC5011">
        <w:rPr>
          <w:rFonts w:ascii="Aptos Light" w:hAnsi="Aptos Light"/>
          <w:b/>
          <w:bCs/>
        </w:rPr>
        <w:t>Results</w:t>
      </w:r>
    </w:p>
    <w:p w14:paraId="4B5B42B4" w14:textId="77777777" w:rsidR="00886DAF" w:rsidRPr="009D1468" w:rsidRDefault="00886DAF" w:rsidP="00886DAF">
      <w:pPr>
        <w:pStyle w:val="NormalWeb"/>
        <w:spacing w:line="360" w:lineRule="auto"/>
        <w:rPr>
          <w:rFonts w:ascii="Aptos Light" w:hAnsi="Aptos Light"/>
        </w:rPr>
      </w:pPr>
      <w:r w:rsidRPr="009D1468">
        <w:rPr>
          <w:rFonts w:ascii="Aptos Light" w:hAnsi="Aptos Light"/>
        </w:rPr>
        <w:t xml:space="preserve">Chi-Square Value: </w:t>
      </w:r>
      <w:r w:rsidRPr="009D1468">
        <w:rPr>
          <w:rStyle w:val="Strong"/>
          <w:rFonts w:ascii="Aptos Light" w:eastAsiaTheme="minorEastAsia" w:hAnsi="Aptos Light"/>
          <w:b w:val="0"/>
          <w:bCs w:val="0"/>
        </w:rPr>
        <w:t>17.33</w:t>
      </w:r>
      <w:r w:rsidRPr="009D1468">
        <w:rPr>
          <w:rFonts w:ascii="Aptos Light" w:hAnsi="Aptos Light"/>
        </w:rPr>
        <w:br/>
        <w:t xml:space="preserve">P-value: </w:t>
      </w:r>
      <w:r w:rsidRPr="009D1468">
        <w:rPr>
          <w:rStyle w:val="Strong"/>
          <w:rFonts w:ascii="Aptos Light" w:eastAsiaTheme="minorEastAsia" w:hAnsi="Aptos Light"/>
          <w:b w:val="0"/>
          <w:bCs w:val="0"/>
        </w:rPr>
        <w:t>0.000605</w:t>
      </w:r>
    </w:p>
    <w:p w14:paraId="071AD03B" w14:textId="77777777" w:rsidR="00886DAF" w:rsidRPr="00AC5011" w:rsidRDefault="00886DAF" w:rsidP="00886DAF">
      <w:pPr>
        <w:rPr>
          <w:rFonts w:ascii="Aptos Light" w:hAnsi="Aptos Light"/>
          <w:b/>
          <w:bCs/>
          <w:color w:val="000000" w:themeColor="text1"/>
        </w:rPr>
      </w:pPr>
      <w:r w:rsidRPr="00AC5011">
        <w:rPr>
          <w:rFonts w:ascii="Aptos Light" w:hAnsi="Aptos Light"/>
          <w:b/>
          <w:bCs/>
          <w:color w:val="000000" w:themeColor="text1"/>
        </w:rPr>
        <w:t>Interpretation</w:t>
      </w:r>
    </w:p>
    <w:p w14:paraId="0A1C5F06" w14:textId="520B0A66" w:rsidR="00886DAF" w:rsidRPr="009D1468" w:rsidRDefault="00886DAF" w:rsidP="003F0F17">
      <w:pPr>
        <w:pStyle w:val="NormalWeb"/>
        <w:spacing w:line="360" w:lineRule="auto"/>
        <w:rPr>
          <w:rFonts w:ascii="Aptos Light" w:hAnsi="Aptos Light"/>
        </w:rPr>
      </w:pPr>
      <w:r w:rsidRPr="009D1468">
        <w:rPr>
          <w:rFonts w:ascii="Aptos Light" w:hAnsi="Aptos Light"/>
        </w:rPr>
        <w:t>Since the p-value is less than 0.05, we reject the null hypothesis.</w:t>
      </w:r>
      <w:r w:rsidRPr="009D1468">
        <w:rPr>
          <w:rFonts w:ascii="Aptos Light" w:hAnsi="Aptos Light"/>
        </w:rPr>
        <w:br/>
        <w:t>This means there is a statistically significant association between smoking status and region.</w:t>
      </w:r>
    </w:p>
    <w:p w14:paraId="08CB6917" w14:textId="4D96D7FC" w:rsidR="00A12254" w:rsidRDefault="00A12254" w:rsidP="00886DAF">
      <w:pPr>
        <w:pStyle w:val="Heading2"/>
        <w:spacing w:line="360" w:lineRule="auto"/>
        <w:rPr>
          <w:rFonts w:ascii="Aptos Light" w:hAnsi="Aptos Light"/>
          <w:b/>
          <w:bCs/>
          <w:rtl/>
        </w:rPr>
      </w:pPr>
      <w:bookmarkStart w:id="14" w:name="_Toc222137210"/>
      <w:r w:rsidRPr="00AC5011">
        <w:rPr>
          <w:rFonts w:ascii="Aptos Light" w:hAnsi="Aptos Light"/>
          <w:b/>
          <w:bCs/>
        </w:rPr>
        <w:t xml:space="preserve">One Sample T-test </w:t>
      </w:r>
      <w:r w:rsidR="0088626E" w:rsidRPr="00AC5011">
        <w:rPr>
          <w:rFonts w:ascii="Aptos Light" w:hAnsi="Aptos Light"/>
          <w:b/>
          <w:bCs/>
        </w:rPr>
        <w:t>(2 points)</w:t>
      </w:r>
      <w:bookmarkEnd w:id="14"/>
      <w:r w:rsidRPr="00AC5011">
        <w:rPr>
          <w:rFonts w:ascii="Aptos Light" w:hAnsi="Aptos Light"/>
          <w:b/>
          <w:bCs/>
        </w:rPr>
        <w:tab/>
      </w:r>
    </w:p>
    <w:p w14:paraId="1BAFD4C0" w14:textId="77777777" w:rsidR="006F7A03" w:rsidRDefault="006F7A03" w:rsidP="006F7A03">
      <w:pPr>
        <w:rPr>
          <w:rtl/>
        </w:rPr>
      </w:pPr>
    </w:p>
    <w:p w14:paraId="5999CCA5" w14:textId="7C4CCC2D" w:rsidR="006F7A03" w:rsidRPr="006F7A03" w:rsidRDefault="006F7A03" w:rsidP="006F7A03">
      <w:pPr>
        <w:rPr>
          <w:rtl/>
        </w:rPr>
      </w:pPr>
      <w:r>
        <w:rPr>
          <w:rFonts w:ascii="Aptos Light" w:hAnsi="Aptos Light"/>
          <w:noProof/>
        </w:rPr>
        <w:lastRenderedPageBreak/>
        <w:drawing>
          <wp:inline distT="0" distB="0" distL="0" distR="0" wp14:anchorId="2941CC51" wp14:editId="0DA7BBF0">
            <wp:extent cx="5727700" cy="3263265"/>
            <wp:effectExtent l="0" t="0" r="0" b="635"/>
            <wp:docPr id="1493465747"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65747" name="Picture 12"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7700" cy="3263265"/>
                    </a:xfrm>
                    <a:prstGeom prst="rect">
                      <a:avLst/>
                    </a:prstGeom>
                  </pic:spPr>
                </pic:pic>
              </a:graphicData>
            </a:graphic>
          </wp:inline>
        </w:drawing>
      </w:r>
    </w:p>
    <w:p w14:paraId="67D8C4F9" w14:textId="2C2532CD" w:rsidR="00C56C54" w:rsidRPr="00C56C54" w:rsidRDefault="00C56C54" w:rsidP="00C56C54"/>
    <w:p w14:paraId="6C93EC0C" w14:textId="6A1A54C1" w:rsidR="00886DAF" w:rsidRPr="009D1468" w:rsidRDefault="00886DAF" w:rsidP="00886DAF">
      <w:pPr>
        <w:pStyle w:val="NormalWeb"/>
        <w:spacing w:line="360" w:lineRule="auto"/>
        <w:rPr>
          <w:rFonts w:ascii="Aptos Light" w:hAnsi="Aptos Light"/>
        </w:rPr>
      </w:pPr>
      <w:r w:rsidRPr="009D1468">
        <w:rPr>
          <w:rFonts w:ascii="Aptos Light" w:hAnsi="Aptos Light"/>
        </w:rPr>
        <w:t>The one-sample t-test was performed to determine whether the mean insurance charges of the random sample (n = 150) are significantly different from the population mean.</w:t>
      </w:r>
    </w:p>
    <w:p w14:paraId="01D37649" w14:textId="77777777" w:rsidR="00886DAF" w:rsidRPr="00AC5011" w:rsidRDefault="00886DAF" w:rsidP="00886DAF">
      <w:pPr>
        <w:rPr>
          <w:rFonts w:ascii="Aptos Light" w:hAnsi="Aptos Light"/>
          <w:b/>
          <w:bCs/>
        </w:rPr>
      </w:pPr>
      <w:r w:rsidRPr="00AC5011">
        <w:rPr>
          <w:rFonts w:ascii="Aptos Light" w:hAnsi="Aptos Light"/>
          <w:b/>
          <w:bCs/>
        </w:rPr>
        <w:t>Hypotheses</w:t>
      </w:r>
    </w:p>
    <w:p w14:paraId="286D6D9E" w14:textId="77777777" w:rsidR="00886DAF" w:rsidRPr="009D1468" w:rsidRDefault="00886DAF" w:rsidP="00886DAF">
      <w:pPr>
        <w:pStyle w:val="NormalWeb"/>
        <w:spacing w:line="360" w:lineRule="auto"/>
        <w:rPr>
          <w:rFonts w:ascii="Aptos Light" w:hAnsi="Aptos Light"/>
        </w:rPr>
      </w:pPr>
      <w:r w:rsidRPr="009D1468">
        <w:rPr>
          <w:rFonts w:ascii="Aptos Light" w:hAnsi="Aptos Light"/>
        </w:rPr>
        <w:t>H₀: The sample mean of insurance charges is equal to the population mean.</w:t>
      </w:r>
      <w:r w:rsidRPr="009D1468">
        <w:rPr>
          <w:rFonts w:ascii="Aptos Light" w:hAnsi="Aptos Light"/>
        </w:rPr>
        <w:br/>
        <w:t>H₁: The sample mean of insurance charges is not equal to the population mean.</w:t>
      </w:r>
    </w:p>
    <w:p w14:paraId="3A3975D5" w14:textId="3E704EFA" w:rsidR="00886DAF" w:rsidRPr="00D5637E" w:rsidRDefault="00886DAF" w:rsidP="00D5637E">
      <w:pPr>
        <w:rPr>
          <w:rFonts w:ascii="Aptos Light" w:hAnsi="Aptos Light"/>
          <w:b/>
          <w:bCs/>
        </w:rPr>
      </w:pPr>
      <w:r w:rsidRPr="00AC5011">
        <w:rPr>
          <w:rFonts w:ascii="Aptos Light" w:hAnsi="Aptos Light"/>
          <w:b/>
          <w:bCs/>
        </w:rPr>
        <w:t>Results</w:t>
      </w:r>
      <w:r w:rsidRPr="00C56C54">
        <w:rPr>
          <w:rFonts w:ascii="Aptos Light" w:hAnsi="Aptos Light"/>
        </w:rPr>
        <w:br/>
        <w:t>T-statistic: (</w:t>
      </w:r>
      <w:r w:rsidR="00C56C54" w:rsidRPr="00C56C54">
        <w:rPr>
          <w:rFonts w:ascii="Aptos Light" w:hAnsi="Aptos Light"/>
        </w:rPr>
        <w:t>-0.3293</w:t>
      </w:r>
      <w:r w:rsidRPr="00C56C54">
        <w:rPr>
          <w:rFonts w:ascii="Aptos Light" w:hAnsi="Aptos Light"/>
        </w:rPr>
        <w:t>)</w:t>
      </w:r>
      <w:r w:rsidRPr="00C56C54">
        <w:rPr>
          <w:rFonts w:ascii="Aptos Light" w:hAnsi="Aptos Light"/>
        </w:rPr>
        <w:br/>
        <w:t>P-value: (</w:t>
      </w:r>
      <w:r w:rsidR="00C56C54" w:rsidRPr="00C56C54">
        <w:rPr>
          <w:rFonts w:ascii="Aptos Light" w:hAnsi="Aptos Light"/>
        </w:rPr>
        <w:t>0.7424</w:t>
      </w:r>
      <w:r w:rsidRPr="00C56C54">
        <w:rPr>
          <w:rFonts w:ascii="Aptos Light" w:hAnsi="Aptos Light"/>
        </w:rPr>
        <w:t>)</w:t>
      </w:r>
    </w:p>
    <w:p w14:paraId="203F3D87" w14:textId="77777777" w:rsidR="00886DAF" w:rsidRPr="00AC5011" w:rsidRDefault="00886DAF" w:rsidP="009D1468">
      <w:pPr>
        <w:rPr>
          <w:rFonts w:ascii="Aptos Light" w:hAnsi="Aptos Light"/>
          <w:b/>
          <w:bCs/>
          <w:color w:val="000000" w:themeColor="text1"/>
        </w:rPr>
      </w:pPr>
      <w:r w:rsidRPr="00AC5011">
        <w:rPr>
          <w:rFonts w:ascii="Aptos Light" w:hAnsi="Aptos Light"/>
          <w:b/>
          <w:bCs/>
          <w:color w:val="000000" w:themeColor="text1"/>
        </w:rPr>
        <w:t xml:space="preserve">Interpretation </w:t>
      </w:r>
    </w:p>
    <w:p w14:paraId="3CA590EA" w14:textId="70B95344" w:rsidR="00C56C54" w:rsidRPr="00C56C54" w:rsidRDefault="00C56C54" w:rsidP="00C56C54">
      <w:pPr>
        <w:pStyle w:val="NormalWeb"/>
        <w:rPr>
          <w:rFonts w:ascii="Aptos Light" w:hAnsi="Aptos Light"/>
        </w:rPr>
      </w:pPr>
      <w:r w:rsidRPr="00C56C54">
        <w:rPr>
          <w:rFonts w:ascii="Aptos Light" w:hAnsi="Aptos Light"/>
        </w:rPr>
        <w:t>Since the p-value (0.7424) is greater than 0.05, we fail to reject the null hypothesis. This means there is no statistically significant difference between the sample mean and the population mean.</w:t>
      </w:r>
    </w:p>
    <w:p w14:paraId="36B5342E" w14:textId="77777777" w:rsidR="00C56C54" w:rsidRPr="00C56C54" w:rsidRDefault="00C56C54" w:rsidP="00C56C54">
      <w:pPr>
        <w:pStyle w:val="NormalWeb"/>
        <w:rPr>
          <w:rFonts w:ascii="Aptos Light" w:hAnsi="Aptos Light"/>
        </w:rPr>
      </w:pPr>
      <w:r w:rsidRPr="00C56C54">
        <w:rPr>
          <w:rFonts w:ascii="Aptos Light" w:hAnsi="Aptos Light"/>
        </w:rPr>
        <w:t>Therefore, the random sample of 150 records is representative of the overall dataset in terms of insurance charges.</w:t>
      </w:r>
    </w:p>
    <w:p w14:paraId="12D9618B" w14:textId="609F9403" w:rsidR="00886DAF" w:rsidRDefault="00886DAF" w:rsidP="00C56C54">
      <w:pPr>
        <w:rPr>
          <w:rFonts w:ascii="Aptos Light" w:hAnsi="Aptos Light"/>
          <w:highlight w:val="green"/>
        </w:rPr>
      </w:pPr>
    </w:p>
    <w:p w14:paraId="183002BF" w14:textId="77777777" w:rsidR="00673C27" w:rsidRDefault="00673C27" w:rsidP="00C56C54">
      <w:pPr>
        <w:rPr>
          <w:rFonts w:ascii="Aptos Light" w:hAnsi="Aptos Light"/>
          <w:highlight w:val="green"/>
        </w:rPr>
      </w:pPr>
    </w:p>
    <w:p w14:paraId="091245C1" w14:textId="50EF04EB" w:rsidR="00673C27" w:rsidRPr="009D1468" w:rsidRDefault="00673C27" w:rsidP="00C56C54">
      <w:pPr>
        <w:rPr>
          <w:rFonts w:ascii="Aptos Light" w:hAnsi="Aptos Light"/>
          <w:highlight w:val="green"/>
        </w:rPr>
      </w:pPr>
      <w:r w:rsidRPr="00673C27">
        <w:rPr>
          <w:rFonts w:ascii="Aptos Light" w:hAnsi="Aptos Light"/>
          <w:b/>
          <w:bCs/>
          <w:sz w:val="28"/>
          <w:szCs w:val="28"/>
        </w:rPr>
        <w:lastRenderedPageBreak/>
        <w:t xml:space="preserve">Refrence </w:t>
      </w:r>
      <w:r>
        <w:rPr>
          <w:rFonts w:ascii="Aptos Light" w:hAnsi="Aptos Light"/>
          <w:highlight w:val="green"/>
        </w:rPr>
        <w:br/>
      </w:r>
      <w:r>
        <w:rPr>
          <w:rFonts w:ascii="Aptos Light" w:hAnsi="Aptos Light"/>
          <w:highlight w:val="green"/>
        </w:rPr>
        <w:br/>
      </w:r>
      <w:r>
        <w:rPr>
          <w:rFonts w:ascii="Aptos Light" w:hAnsi="Aptos Light"/>
          <w:noProof/>
        </w:rPr>
        <w:drawing>
          <wp:inline distT="0" distB="0" distL="0" distR="0" wp14:anchorId="7C9C8F8C" wp14:editId="2DBEE7EB">
            <wp:extent cx="3366655" cy="2099867"/>
            <wp:effectExtent l="0" t="0" r="0" b="0"/>
            <wp:docPr id="1897389907"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89907" name="Picture 2" descr="A screenshot of a cha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85895" cy="2111867"/>
                    </a:xfrm>
                    <a:prstGeom prst="rect">
                      <a:avLst/>
                    </a:prstGeom>
                  </pic:spPr>
                </pic:pic>
              </a:graphicData>
            </a:graphic>
          </wp:inline>
        </w:drawing>
      </w:r>
    </w:p>
    <w:p w14:paraId="41AE5472" w14:textId="77777777" w:rsidR="00A12254" w:rsidRPr="009D1468" w:rsidRDefault="00A12254" w:rsidP="00886DAF">
      <w:pPr>
        <w:pStyle w:val="HintText"/>
        <w:spacing w:line="360" w:lineRule="auto"/>
        <w:rPr>
          <w:rFonts w:ascii="Aptos Light" w:hAnsi="Aptos Light"/>
          <w:highlight w:val="green"/>
        </w:rPr>
      </w:pPr>
    </w:p>
    <w:p w14:paraId="323AB359" w14:textId="77777777" w:rsidR="00673C27" w:rsidRPr="00673C27" w:rsidRDefault="00673C27" w:rsidP="00673C27">
      <w:pPr>
        <w:pStyle w:val="NormalWeb"/>
        <w:spacing w:line="276" w:lineRule="auto"/>
        <w:rPr>
          <w:rFonts w:ascii="Aptos Light" w:hAnsi="Aptos Light"/>
        </w:rPr>
      </w:pPr>
      <w:r w:rsidRPr="00673C27">
        <w:rPr>
          <w:rFonts w:ascii="Aptos Light" w:hAnsi="Aptos Light"/>
        </w:rPr>
        <w:t xml:space="preserve">I used this command because I faced an error when creating the heatmap. The dataset contains both numerical and categorical variables, and the correlation function only works with numeric data. To solve this problem, I used </w:t>
      </w:r>
      <w:r w:rsidRPr="00673C27">
        <w:rPr>
          <w:rStyle w:val="HTMLCode"/>
          <w:rFonts w:ascii="Aptos Light" w:hAnsi="Aptos Light"/>
          <w:sz w:val="24"/>
          <w:szCs w:val="24"/>
        </w:rPr>
        <w:t>select_dtypes(include=['number'])</w:t>
      </w:r>
      <w:r w:rsidRPr="00673C27">
        <w:rPr>
          <w:rFonts w:ascii="Aptos Light" w:hAnsi="Aptos Light"/>
        </w:rPr>
        <w:t xml:space="preserve"> to select only the numerical columns before calculating the correlation matrix.</w:t>
      </w:r>
    </w:p>
    <w:p w14:paraId="0138F482" w14:textId="3DC55BE3" w:rsidR="00AE6898" w:rsidRPr="009D1468" w:rsidRDefault="00AE6898" w:rsidP="00886DAF">
      <w:pPr>
        <w:spacing w:line="360" w:lineRule="auto"/>
        <w:rPr>
          <w:rFonts w:ascii="Aptos Light" w:hAnsi="Aptos Light" w:cstheme="minorHAnsi"/>
          <w:color w:val="262626" w:themeColor="text1" w:themeTint="D9"/>
        </w:rPr>
      </w:pPr>
    </w:p>
    <w:sectPr w:rsidR="00AE6898" w:rsidRPr="009D1468" w:rsidSect="006B1758">
      <w:headerReference w:type="default" r:id="rId24"/>
      <w:footerReference w:type="default" r:id="rId25"/>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C9DC" w14:textId="77777777" w:rsidR="00235EA3" w:rsidRDefault="00235EA3" w:rsidP="00244E19">
      <w:r>
        <w:separator/>
      </w:r>
    </w:p>
  </w:endnote>
  <w:endnote w:type="continuationSeparator" w:id="0">
    <w:p w14:paraId="41AC5D9C" w14:textId="77777777" w:rsidR="00235EA3" w:rsidRDefault="00235EA3"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ptos Light">
    <w:panose1 w:val="020B0004020202020204"/>
    <w:charset w:val="00"/>
    <w:family w:val="swiss"/>
    <w:pitch w:val="variable"/>
    <w:sig w:usb0="20000287" w:usb1="00000003" w:usb2="00000000" w:usb3="00000000" w:csb0="0000019F" w:csb1="00000000"/>
  </w:font>
  <w:font w:name="Microsoft GothicNeo">
    <w:panose1 w:val="020B0500000101010101"/>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EFB56" w14:textId="77777777" w:rsidR="00235EA3" w:rsidRDefault="00235EA3" w:rsidP="00244E19">
      <w:r>
        <w:separator/>
      </w:r>
    </w:p>
  </w:footnote>
  <w:footnote w:type="continuationSeparator" w:id="0">
    <w:p w14:paraId="08D62FCC" w14:textId="77777777" w:rsidR="00235EA3" w:rsidRDefault="00235EA3"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58240"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3545E"/>
    <w:multiLevelType w:val="hybridMultilevel"/>
    <w:tmpl w:val="CAE8CA0C"/>
    <w:lvl w:ilvl="0" w:tplc="04090003">
      <w:start w:val="1"/>
      <w:numFmt w:val="bullet"/>
      <w:lvlText w:val="o"/>
      <w:lvlJc w:val="left"/>
      <w:pPr>
        <w:ind w:left="785" w:hanging="360"/>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C27BC"/>
    <w:multiLevelType w:val="hybridMultilevel"/>
    <w:tmpl w:val="3928012E"/>
    <w:lvl w:ilvl="0" w:tplc="CD06FE3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B069F"/>
    <w:multiLevelType w:val="hybridMultilevel"/>
    <w:tmpl w:val="2A8EEB46"/>
    <w:lvl w:ilvl="0" w:tplc="765AE088">
      <w:start w:val="1"/>
      <w:numFmt w:val="bullet"/>
      <w:lvlText w:val=""/>
      <w:lvlJc w:val="left"/>
      <w:pPr>
        <w:ind w:left="360" w:hanging="360"/>
      </w:pPr>
      <w:rPr>
        <w:rFonts w:ascii="Symbol" w:hAnsi="Symbol" w:hint="default"/>
        <w:color w:val="auto"/>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52BB2055"/>
    <w:multiLevelType w:val="hybridMultilevel"/>
    <w:tmpl w:val="7E8089F4"/>
    <w:lvl w:ilvl="0" w:tplc="C0C49A22">
      <w:start w:val="1"/>
      <w:numFmt w:val="bullet"/>
      <w:lvlText w:val=""/>
      <w:lvlJc w:val="left"/>
      <w:pPr>
        <w:ind w:left="785" w:hanging="360"/>
      </w:pPr>
      <w:rPr>
        <w:rFonts w:ascii="Symbol" w:hAnsi="Symbol" w:hint="default"/>
        <w:color w:val="auto"/>
        <w:sz w:val="16"/>
        <w:szCs w:val="16"/>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 w15:restartNumberingAfterBreak="0">
    <w:nsid w:val="5BE47588"/>
    <w:multiLevelType w:val="hybridMultilevel"/>
    <w:tmpl w:val="666A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0077A1"/>
    <w:multiLevelType w:val="hybridMultilevel"/>
    <w:tmpl w:val="C524B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E4D5DA7"/>
    <w:multiLevelType w:val="hybridMultilevel"/>
    <w:tmpl w:val="D0947DB0"/>
    <w:lvl w:ilvl="0" w:tplc="6222334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7AA074F"/>
    <w:multiLevelType w:val="hybridMultilevel"/>
    <w:tmpl w:val="42D0AA18"/>
    <w:lvl w:ilvl="0" w:tplc="765AE088">
      <w:start w:val="1"/>
      <w:numFmt w:val="bullet"/>
      <w:lvlText w:val=""/>
      <w:lvlJc w:val="left"/>
      <w:pPr>
        <w:ind w:left="785" w:hanging="360"/>
      </w:pPr>
      <w:rPr>
        <w:rFonts w:ascii="Symbol" w:hAnsi="Symbol" w:hint="default"/>
        <w:color w:val="auto"/>
        <w:sz w:val="16"/>
        <w:szCs w:val="16"/>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989754256">
    <w:abstractNumId w:val="10"/>
  </w:num>
  <w:num w:numId="2" w16cid:durableId="254557701">
    <w:abstractNumId w:val="0"/>
  </w:num>
  <w:num w:numId="3" w16cid:durableId="1557427117">
    <w:abstractNumId w:val="3"/>
  </w:num>
  <w:num w:numId="4" w16cid:durableId="390545116">
    <w:abstractNumId w:val="4"/>
  </w:num>
  <w:num w:numId="5" w16cid:durableId="1812668209">
    <w:abstractNumId w:val="7"/>
  </w:num>
  <w:num w:numId="6" w16cid:durableId="981543807">
    <w:abstractNumId w:val="5"/>
  </w:num>
  <w:num w:numId="7" w16cid:durableId="1554082061">
    <w:abstractNumId w:val="2"/>
  </w:num>
  <w:num w:numId="8" w16cid:durableId="1104763932">
    <w:abstractNumId w:val="11"/>
  </w:num>
  <w:num w:numId="9" w16cid:durableId="1989894278">
    <w:abstractNumId w:val="6"/>
  </w:num>
  <w:num w:numId="10" w16cid:durableId="881356886">
    <w:abstractNumId w:val="9"/>
  </w:num>
  <w:num w:numId="11" w16cid:durableId="1713070623">
    <w:abstractNumId w:val="1"/>
  </w:num>
  <w:num w:numId="12" w16cid:durableId="910044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3616F"/>
    <w:rsid w:val="000772DC"/>
    <w:rsid w:val="000A7215"/>
    <w:rsid w:val="000B2EBF"/>
    <w:rsid w:val="000B7478"/>
    <w:rsid w:val="000C6A89"/>
    <w:rsid w:val="000E05B7"/>
    <w:rsid w:val="00152ECB"/>
    <w:rsid w:val="00170ED7"/>
    <w:rsid w:val="001733A4"/>
    <w:rsid w:val="0017662E"/>
    <w:rsid w:val="001C408E"/>
    <w:rsid w:val="001E6C10"/>
    <w:rsid w:val="00200D6A"/>
    <w:rsid w:val="00203485"/>
    <w:rsid w:val="00213997"/>
    <w:rsid w:val="00222206"/>
    <w:rsid w:val="00235EA3"/>
    <w:rsid w:val="00244E19"/>
    <w:rsid w:val="00245235"/>
    <w:rsid w:val="00292B47"/>
    <w:rsid w:val="00292E9E"/>
    <w:rsid w:val="002B1C6F"/>
    <w:rsid w:val="002D6008"/>
    <w:rsid w:val="00300F6C"/>
    <w:rsid w:val="003034C7"/>
    <w:rsid w:val="003045BD"/>
    <w:rsid w:val="00315F3D"/>
    <w:rsid w:val="00316200"/>
    <w:rsid w:val="00330BEE"/>
    <w:rsid w:val="00345846"/>
    <w:rsid w:val="00355590"/>
    <w:rsid w:val="00356C86"/>
    <w:rsid w:val="003602EB"/>
    <w:rsid w:val="00361EAD"/>
    <w:rsid w:val="00377F26"/>
    <w:rsid w:val="003840D1"/>
    <w:rsid w:val="003B479A"/>
    <w:rsid w:val="003F0F17"/>
    <w:rsid w:val="00406F08"/>
    <w:rsid w:val="00423F07"/>
    <w:rsid w:val="00425A35"/>
    <w:rsid w:val="004417BB"/>
    <w:rsid w:val="00457EF8"/>
    <w:rsid w:val="00464F54"/>
    <w:rsid w:val="004778FE"/>
    <w:rsid w:val="004B1F79"/>
    <w:rsid w:val="004E4946"/>
    <w:rsid w:val="004F7402"/>
    <w:rsid w:val="00535D5D"/>
    <w:rsid w:val="00540E26"/>
    <w:rsid w:val="00541CA6"/>
    <w:rsid w:val="005508C2"/>
    <w:rsid w:val="00557ECB"/>
    <w:rsid w:val="005705ED"/>
    <w:rsid w:val="005757BB"/>
    <w:rsid w:val="005B6F39"/>
    <w:rsid w:val="005E7713"/>
    <w:rsid w:val="005E7ABB"/>
    <w:rsid w:val="005F2021"/>
    <w:rsid w:val="0060725D"/>
    <w:rsid w:val="0061528E"/>
    <w:rsid w:val="00670FD7"/>
    <w:rsid w:val="00672386"/>
    <w:rsid w:val="00673C27"/>
    <w:rsid w:val="00685168"/>
    <w:rsid w:val="006B1758"/>
    <w:rsid w:val="006F7A03"/>
    <w:rsid w:val="00770C92"/>
    <w:rsid w:val="0079041A"/>
    <w:rsid w:val="007917DE"/>
    <w:rsid w:val="007A0FCE"/>
    <w:rsid w:val="007B18FC"/>
    <w:rsid w:val="007B3CD0"/>
    <w:rsid w:val="007C30E4"/>
    <w:rsid w:val="007F13CE"/>
    <w:rsid w:val="00832703"/>
    <w:rsid w:val="008623AB"/>
    <w:rsid w:val="0088626E"/>
    <w:rsid w:val="00886DAF"/>
    <w:rsid w:val="00887D75"/>
    <w:rsid w:val="00895E1F"/>
    <w:rsid w:val="008D3769"/>
    <w:rsid w:val="008D5BE0"/>
    <w:rsid w:val="008F5042"/>
    <w:rsid w:val="00912E1E"/>
    <w:rsid w:val="009324B0"/>
    <w:rsid w:val="009337EE"/>
    <w:rsid w:val="009407AF"/>
    <w:rsid w:val="009508E2"/>
    <w:rsid w:val="009936E3"/>
    <w:rsid w:val="009A2BD1"/>
    <w:rsid w:val="009A69F1"/>
    <w:rsid w:val="009B015E"/>
    <w:rsid w:val="009C4F41"/>
    <w:rsid w:val="009D1468"/>
    <w:rsid w:val="009D4E4B"/>
    <w:rsid w:val="009E3641"/>
    <w:rsid w:val="00A00BC1"/>
    <w:rsid w:val="00A12254"/>
    <w:rsid w:val="00A3745B"/>
    <w:rsid w:val="00AB3499"/>
    <w:rsid w:val="00AB53AF"/>
    <w:rsid w:val="00AC0919"/>
    <w:rsid w:val="00AC5011"/>
    <w:rsid w:val="00AD6D4D"/>
    <w:rsid w:val="00AE6898"/>
    <w:rsid w:val="00B22A32"/>
    <w:rsid w:val="00B40637"/>
    <w:rsid w:val="00B44F8F"/>
    <w:rsid w:val="00B51872"/>
    <w:rsid w:val="00B54816"/>
    <w:rsid w:val="00B77F9C"/>
    <w:rsid w:val="00B86ED0"/>
    <w:rsid w:val="00BA09F2"/>
    <w:rsid w:val="00BA6A6F"/>
    <w:rsid w:val="00BC3B93"/>
    <w:rsid w:val="00BE3FE5"/>
    <w:rsid w:val="00BF3E6C"/>
    <w:rsid w:val="00C24A70"/>
    <w:rsid w:val="00C33467"/>
    <w:rsid w:val="00C436C6"/>
    <w:rsid w:val="00C56C54"/>
    <w:rsid w:val="00C611CD"/>
    <w:rsid w:val="00C75594"/>
    <w:rsid w:val="00CC0B3E"/>
    <w:rsid w:val="00CC4CD7"/>
    <w:rsid w:val="00CE4F12"/>
    <w:rsid w:val="00D27E78"/>
    <w:rsid w:val="00D54811"/>
    <w:rsid w:val="00D5637E"/>
    <w:rsid w:val="00D67BAF"/>
    <w:rsid w:val="00D852D6"/>
    <w:rsid w:val="00DA35F4"/>
    <w:rsid w:val="00DA56AB"/>
    <w:rsid w:val="00DA7EFB"/>
    <w:rsid w:val="00DB287A"/>
    <w:rsid w:val="00DC72C3"/>
    <w:rsid w:val="00DD3D69"/>
    <w:rsid w:val="00E233E3"/>
    <w:rsid w:val="00E464BA"/>
    <w:rsid w:val="00E54AA2"/>
    <w:rsid w:val="00E64440"/>
    <w:rsid w:val="00E705C1"/>
    <w:rsid w:val="00E74F78"/>
    <w:rsid w:val="00E908BD"/>
    <w:rsid w:val="00ED0DED"/>
    <w:rsid w:val="00F016A8"/>
    <w:rsid w:val="00F068E9"/>
    <w:rsid w:val="00F10A5A"/>
    <w:rsid w:val="00F21828"/>
    <w:rsid w:val="00F2334C"/>
    <w:rsid w:val="00F245D3"/>
    <w:rsid w:val="00F24DA4"/>
    <w:rsid w:val="00F434D5"/>
    <w:rsid w:val="00F56632"/>
    <w:rsid w:val="00F67FA3"/>
    <w:rsid w:val="00F75F9B"/>
    <w:rsid w:val="00F76D80"/>
    <w:rsid w:val="00FA5E95"/>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637"/>
    <w:rPr>
      <w:rFonts w:ascii="Times New Roman" w:eastAsia="Times New Roman" w:hAnsi="Times New Roman" w:cs="Times New Roman"/>
      <w:lang w:val="en-AE"/>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0B2EBF"/>
    <w:pPr>
      <w:keepNext/>
      <w:keepLines/>
      <w:spacing w:before="40"/>
      <w:outlineLvl w:val="2"/>
    </w:pPr>
    <w:rPr>
      <w:rFonts w:asciiTheme="majorHAnsi" w:eastAsiaTheme="majorEastAsia" w:hAnsiTheme="majorHAnsi" w:cstheme="majorBidi"/>
      <w:color w:val="00114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paragraph" w:styleId="NormalWeb">
    <w:name w:val="Normal (Web)"/>
    <w:basedOn w:val="Normal"/>
    <w:uiPriority w:val="99"/>
    <w:unhideWhenUsed/>
    <w:rsid w:val="00F434D5"/>
    <w:pPr>
      <w:spacing w:before="100" w:beforeAutospacing="1" w:after="100" w:afterAutospacing="1"/>
    </w:pPr>
  </w:style>
  <w:style w:type="character" w:customStyle="1" w:styleId="Heading3Char">
    <w:name w:val="Heading 3 Char"/>
    <w:basedOn w:val="DefaultParagraphFont"/>
    <w:link w:val="Heading3"/>
    <w:uiPriority w:val="9"/>
    <w:rsid w:val="000B2EBF"/>
    <w:rPr>
      <w:rFonts w:asciiTheme="majorHAnsi" w:eastAsiaTheme="majorEastAsia" w:hAnsiTheme="majorHAnsi" w:cstheme="majorBidi"/>
      <w:color w:val="00114D" w:themeColor="accent1" w:themeShade="7F"/>
      <w:lang w:val="en-AE"/>
    </w:rPr>
  </w:style>
  <w:style w:type="paragraph" w:styleId="TOCHeading">
    <w:name w:val="TOC Heading"/>
    <w:basedOn w:val="Heading1"/>
    <w:next w:val="Normal"/>
    <w:uiPriority w:val="39"/>
    <w:unhideWhenUsed/>
    <w:qFormat/>
    <w:rsid w:val="009D1468"/>
    <w:pPr>
      <w:keepLines/>
      <w:spacing w:before="480" w:after="0" w:line="276" w:lineRule="auto"/>
      <w:outlineLvl w:val="9"/>
    </w:pPr>
    <w:rPr>
      <w:color w:val="001A74" w:themeColor="accent1" w:themeShade="BF"/>
      <w:kern w:val="0"/>
      <w:sz w:val="28"/>
      <w:szCs w:val="28"/>
      <w:lang w:val="en-US"/>
    </w:rPr>
  </w:style>
  <w:style w:type="paragraph" w:styleId="TOC2">
    <w:name w:val="toc 2"/>
    <w:basedOn w:val="Normal"/>
    <w:next w:val="Normal"/>
    <w:autoRedefine/>
    <w:uiPriority w:val="39"/>
    <w:unhideWhenUsed/>
    <w:rsid w:val="009D1468"/>
    <w:pPr>
      <w:spacing w:before="120"/>
      <w:ind w:left="240"/>
    </w:pPr>
    <w:rPr>
      <w:rFonts w:asciiTheme="minorHAnsi" w:hAnsiTheme="minorHAnsi" w:cstheme="minorHAnsi"/>
      <w:b/>
      <w:bCs/>
      <w:sz w:val="22"/>
      <w:szCs w:val="26"/>
    </w:rPr>
  </w:style>
  <w:style w:type="paragraph" w:styleId="TOC3">
    <w:name w:val="toc 3"/>
    <w:basedOn w:val="Normal"/>
    <w:next w:val="Normal"/>
    <w:autoRedefine/>
    <w:uiPriority w:val="39"/>
    <w:unhideWhenUsed/>
    <w:rsid w:val="009D1468"/>
    <w:pPr>
      <w:ind w:left="480"/>
    </w:pPr>
    <w:rPr>
      <w:rFonts w:asciiTheme="minorHAnsi" w:hAnsiTheme="minorHAnsi" w:cstheme="minorHAnsi"/>
      <w:sz w:val="20"/>
    </w:rPr>
  </w:style>
  <w:style w:type="character" w:styleId="Hyperlink">
    <w:name w:val="Hyperlink"/>
    <w:basedOn w:val="DefaultParagraphFont"/>
    <w:uiPriority w:val="99"/>
    <w:unhideWhenUsed/>
    <w:rsid w:val="009D1468"/>
    <w:rPr>
      <w:color w:val="00249C" w:themeColor="hyperlink"/>
      <w:u w:val="single"/>
    </w:rPr>
  </w:style>
  <w:style w:type="paragraph" w:styleId="TOC1">
    <w:name w:val="toc 1"/>
    <w:basedOn w:val="Normal"/>
    <w:next w:val="Normal"/>
    <w:autoRedefine/>
    <w:uiPriority w:val="39"/>
    <w:semiHidden/>
    <w:unhideWhenUsed/>
    <w:rsid w:val="009D1468"/>
    <w:pPr>
      <w:spacing w:before="120"/>
    </w:pPr>
    <w:rPr>
      <w:rFonts w:asciiTheme="minorHAnsi" w:hAnsiTheme="minorHAnsi" w:cstheme="minorHAnsi"/>
      <w:b/>
      <w:bCs/>
      <w:i/>
      <w:iCs/>
      <w:szCs w:val="28"/>
    </w:rPr>
  </w:style>
  <w:style w:type="paragraph" w:styleId="TOC4">
    <w:name w:val="toc 4"/>
    <w:basedOn w:val="Normal"/>
    <w:next w:val="Normal"/>
    <w:autoRedefine/>
    <w:uiPriority w:val="39"/>
    <w:semiHidden/>
    <w:unhideWhenUsed/>
    <w:rsid w:val="009D1468"/>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9D1468"/>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9D1468"/>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9D1468"/>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9D1468"/>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9D1468"/>
    <w:pPr>
      <w:ind w:left="1920"/>
    </w:pPr>
    <w:rPr>
      <w:rFonts w:asciiTheme="minorHAnsi" w:hAnsiTheme="minorHAnsi" w:cstheme="minorHAnsi"/>
      <w:sz w:val="20"/>
    </w:rPr>
  </w:style>
  <w:style w:type="character" w:styleId="HTMLCode">
    <w:name w:val="HTML Code"/>
    <w:basedOn w:val="DefaultParagraphFont"/>
    <w:uiPriority w:val="99"/>
    <w:semiHidden/>
    <w:unhideWhenUsed/>
    <w:rsid w:val="00673C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BF216F-4ED7-B44C-BA53-72845337D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65</TotalTime>
  <Pages>19</Pages>
  <Words>2063</Words>
  <Characters>11763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Mariam Ali Abdulla Ali Alsereidi(H00386707)</cp:lastModifiedBy>
  <cp:revision>12</cp:revision>
  <dcterms:created xsi:type="dcterms:W3CDTF">2026-02-06T13:15:00Z</dcterms:created>
  <dcterms:modified xsi:type="dcterms:W3CDTF">2026-02-24T08:10:00Z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